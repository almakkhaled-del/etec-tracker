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6F680" w14:textId="503779FC" w:rsidR="00316762" w:rsidRDefault="006F5E0C">
      <w:pPr>
        <w:rPr>
          <w:rtl/>
        </w:rPr>
      </w:pPr>
      <w:r>
        <w:rPr>
          <w:noProof/>
        </w:rPr>
        <w:drawing>
          <wp:anchor distT="0" distB="0" distL="114300" distR="114300" simplePos="0" relativeHeight="251855871" behindDoc="0" locked="0" layoutInCell="1" allowOverlap="1" wp14:anchorId="28862C78" wp14:editId="44269478">
            <wp:simplePos x="0" y="0"/>
            <wp:positionH relativeFrom="page">
              <wp:align>left</wp:align>
            </wp:positionH>
            <wp:positionV relativeFrom="paragraph">
              <wp:posOffset>-2440697</wp:posOffset>
            </wp:positionV>
            <wp:extent cx="3664170" cy="7982461"/>
            <wp:effectExtent l="0" t="0" r="0" b="0"/>
            <wp:wrapNone/>
            <wp:docPr id="487881683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1683" name="صورة 4878816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235" cy="8013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102">
        <w:rPr>
          <w:noProof/>
        </w:rPr>
        <w:drawing>
          <wp:anchor distT="0" distB="0" distL="114300" distR="114300" simplePos="0" relativeHeight="251856896" behindDoc="1" locked="0" layoutInCell="1" allowOverlap="1" wp14:anchorId="3D3796E1" wp14:editId="40410B7A">
            <wp:simplePos x="0" y="0"/>
            <wp:positionH relativeFrom="page">
              <wp:posOffset>3681454</wp:posOffset>
            </wp:positionH>
            <wp:positionV relativeFrom="paragraph">
              <wp:posOffset>-1192696</wp:posOffset>
            </wp:positionV>
            <wp:extent cx="3943315" cy="6814268"/>
            <wp:effectExtent l="0" t="0" r="635" b="5715"/>
            <wp:wrapNone/>
            <wp:docPr id="1025547329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7329" name="صورة 10255473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659" cy="6832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F93">
        <w:rPr>
          <w:noProof/>
        </w:rPr>
        <w:drawing>
          <wp:anchor distT="0" distB="0" distL="114300" distR="114300" simplePos="0" relativeHeight="251858944" behindDoc="0" locked="0" layoutInCell="1" allowOverlap="1" wp14:anchorId="5574F14B" wp14:editId="49F9DB87">
            <wp:simplePos x="0" y="0"/>
            <wp:positionH relativeFrom="margin">
              <wp:posOffset>3910220</wp:posOffset>
            </wp:positionH>
            <wp:positionV relativeFrom="paragraph">
              <wp:posOffset>-555459</wp:posOffset>
            </wp:positionV>
            <wp:extent cx="1459768" cy="1104900"/>
            <wp:effectExtent l="0" t="0" r="0" b="0"/>
            <wp:wrapNone/>
            <wp:docPr id="147018210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8" t="9098" r="15565" b="17297"/>
                    <a:stretch/>
                  </pic:blipFill>
                  <pic:spPr>
                    <a:xfrm>
                      <a:off x="0" y="0"/>
                      <a:ext cx="145976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063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B1CEB70" wp14:editId="4CDF164D">
                <wp:simplePos x="0" y="0"/>
                <wp:positionH relativeFrom="page">
                  <wp:posOffset>-1248880</wp:posOffset>
                </wp:positionH>
                <wp:positionV relativeFrom="paragraph">
                  <wp:posOffset>-699190</wp:posOffset>
                </wp:positionV>
                <wp:extent cx="4802587" cy="1276350"/>
                <wp:effectExtent l="0" t="0" r="0" b="0"/>
                <wp:wrapNone/>
                <wp:docPr id="1548179947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587" cy="1276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C5664E" w14:textId="6FDA62BD" w:rsidR="00316762" w:rsidRPr="00986C2A" w:rsidRDefault="00BF4CE8" w:rsidP="00BF4CE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Helvetica Neue W23 for SKY Reg"/>
                                <w:color w:val="002060"/>
                                <w:sz w:val="32"/>
                                <w:szCs w:val="32"/>
                                <w:rtl/>
                              </w:rPr>
                            </w:pPr>
                            <w:r w:rsidRPr="00986C2A">
                              <w:rPr>
                                <w:rFonts w:ascii="Times New Roman" w:eastAsia="Times New Roman" w:hAnsi="Times New Roman" w:cs="Helvetica Neue W23 for SKY Reg" w:hint="cs"/>
                                <w:color w:val="002060"/>
                                <w:sz w:val="32"/>
                                <w:szCs w:val="32"/>
                                <w:rtl/>
                              </w:rPr>
                              <w:t>الإدارة العامة للتعليم بمنطقة ........</w:t>
                            </w:r>
                          </w:p>
                          <w:p w14:paraId="480C7E2F" w14:textId="7AA1D955" w:rsidR="00BF4CE8" w:rsidRPr="00986C2A" w:rsidRDefault="00BF4CE8" w:rsidP="00BF4CE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Helvetica Neue W23 for SKY Reg"/>
                                <w:color w:val="002060"/>
                                <w:sz w:val="32"/>
                                <w:szCs w:val="32"/>
                                <w:rtl/>
                              </w:rPr>
                            </w:pPr>
                            <w:r w:rsidRPr="00986C2A">
                              <w:rPr>
                                <w:rFonts w:ascii="Times New Roman" w:eastAsia="Times New Roman" w:hAnsi="Times New Roman" w:cs="Helvetica Neue W23 for SKY Reg" w:hint="cs"/>
                                <w:color w:val="002060"/>
                                <w:sz w:val="32"/>
                                <w:szCs w:val="32"/>
                                <w:rtl/>
                              </w:rPr>
                              <w:t>مدرسة ......................................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CEB70" id="مستطيل 6" o:spid="_x0000_s1026" style="position:absolute;left:0;text-align:left;margin-left:-98.35pt;margin-top:-55.05pt;width:378.15pt;height:100.5pt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" filled="f" stroked="f">
                <v:textbox>
                  <w:txbxContent>
                    <w:p w14:paraId="72C5664E" w14:textId="6FDA62BD" w:rsidR="00316762" w:rsidRPr="00986C2A" w:rsidRDefault="00BF4CE8" w:rsidP="00BF4CE8">
                      <w:pPr>
                        <w:spacing w:after="0" w:line="240" w:lineRule="auto"/>
                        <w:rPr>
                          <w:rFonts w:ascii="Times New Roman" w:eastAsia="Times New Roman" w:hAnsi="Times New Roman" w:cs="Helvetica Neue W23 for SKY Reg"/>
                          <w:color w:val="002060"/>
                          <w:sz w:val="32"/>
                          <w:szCs w:val="32"/>
                          <w:rtl/>
                        </w:rPr>
                      </w:pPr>
                      <w:r w:rsidRPr="00986C2A">
                        <w:rPr>
                          <w:rFonts w:ascii="Times New Roman" w:eastAsia="Times New Roman" w:hAnsi="Times New Roman" w:cs="Helvetica Neue W23 for SKY Reg" w:hint="cs"/>
                          <w:color w:val="002060"/>
                          <w:sz w:val="32"/>
                          <w:szCs w:val="32"/>
                          <w:rtl/>
                        </w:rPr>
                        <w:t>الإدارة العامة للتعليم بمنطقة ........</w:t>
                      </w:r>
                    </w:p>
                    <w:p w14:paraId="480C7E2F" w14:textId="7AA1D955" w:rsidR="00BF4CE8" w:rsidRPr="00986C2A" w:rsidRDefault="00BF4CE8" w:rsidP="00BF4CE8">
                      <w:pPr>
                        <w:spacing w:after="0" w:line="240" w:lineRule="auto"/>
                        <w:rPr>
                          <w:rFonts w:ascii="Times New Roman" w:eastAsia="Times New Roman" w:hAnsi="Times New Roman" w:cs="Helvetica Neue W23 for SKY Reg"/>
                          <w:color w:val="002060"/>
                          <w:sz w:val="32"/>
                          <w:szCs w:val="32"/>
                          <w:rtl/>
                        </w:rPr>
                      </w:pPr>
                      <w:r w:rsidRPr="00986C2A">
                        <w:rPr>
                          <w:rFonts w:ascii="Times New Roman" w:eastAsia="Times New Roman" w:hAnsi="Times New Roman" w:cs="Helvetica Neue W23 for SKY Reg" w:hint="cs"/>
                          <w:color w:val="002060"/>
                          <w:sz w:val="32"/>
                          <w:szCs w:val="32"/>
                          <w:rtl/>
                        </w:rPr>
                        <w:t>مدرسة ......................................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dt>
      <w:sdtPr>
        <w:rPr>
          <w:rtl/>
        </w:rPr>
        <w:id w:val="-357037646"/>
        <w:docPartObj>
          <w:docPartGallery w:val="Cover Pages"/>
          <w:docPartUnique/>
        </w:docPartObj>
      </w:sdtPr>
      <w:sdtEndPr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rtl w:val="0"/>
          <w:lang w:eastAsia="ar-SA"/>
        </w:rPr>
      </w:sdtEndPr>
      <w:sdtContent>
        <w:p w14:paraId="10B8AEF6" w14:textId="23FECD0E" w:rsidR="00602DB7" w:rsidRDefault="00602DB7"/>
        <w:p w14:paraId="181CD874" w14:textId="538891AD" w:rsidR="00602DB7" w:rsidRDefault="00602DB7"/>
        <w:p w14:paraId="0047BCC2" w14:textId="632E0D07" w:rsidR="00AE2F32" w:rsidRDefault="006F5E0C" w:rsidP="00AE2F32">
          <w:pPr>
            <w:bidi w:val="0"/>
            <w:rPr>
              <w:rFonts w:ascii="Helvetica Neue W23 for SKY Bd" w:eastAsia="Times New Roman" w:hAnsi="Helvetica Neue W23 for SKY Bd" w:cs="Helvetica Neue W23 for SKY Bd"/>
              <w:noProof/>
              <w:sz w:val="32"/>
              <w:szCs w:val="32"/>
              <w:lang w:eastAsia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0144" behindDoc="0" locked="0" layoutInCell="1" allowOverlap="1" wp14:anchorId="006A8A47" wp14:editId="51208547">
                    <wp:simplePos x="0" y="0"/>
                    <wp:positionH relativeFrom="page">
                      <wp:posOffset>371208</wp:posOffset>
                    </wp:positionH>
                    <wp:positionV relativeFrom="paragraph">
                      <wp:posOffset>1281782</wp:posOffset>
                    </wp:positionV>
                    <wp:extent cx="6574306" cy="45719"/>
                    <wp:effectExtent l="6985" t="0" r="5080" b="5080"/>
                    <wp:wrapNone/>
                    <wp:docPr id="1509640857" name="مستطيل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6200000">
                              <a:off x="0" y="0"/>
                              <a:ext cx="6574306" cy="45719"/>
                            </a:xfrm>
                            <a:prstGeom prst="rect">
                              <a:avLst/>
                            </a:prstGeom>
                            <a:solidFill>
                              <a:srgbClr val="C1B48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6FAABB" id="مستطيل 12" o:spid="_x0000_s1026" style="position:absolute;left:0;text-align:left;margin-left:29.25pt;margin-top:100.95pt;width:517.65pt;height:3.6pt;rotation:-90;z-index:25191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" fillcolor="#c1b488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20384" behindDoc="0" locked="0" layoutInCell="1" allowOverlap="1" wp14:anchorId="56D9A978" wp14:editId="22CFD1E1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4552150</wp:posOffset>
                    </wp:positionV>
                    <wp:extent cx="7688801" cy="151075"/>
                    <wp:effectExtent l="0" t="0" r="7620" b="1905"/>
                    <wp:wrapNone/>
                    <wp:docPr id="1969786116" name="مستطيل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7688801" cy="151075"/>
                            </a:xfrm>
                            <a:prstGeom prst="rect">
                              <a:avLst/>
                            </a:prstGeom>
                            <a:solidFill>
                              <a:srgbClr val="16445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3B7667" id="مستطيل 5" o:spid="_x0000_s1026" style="position:absolute;left:0;text-align:left;margin-left:554.2pt;margin-top:358.45pt;width:605.4pt;height:11.9pt;flip:y;z-index:251920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" fillcolor="#16445b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857920" behindDoc="1" locked="0" layoutInCell="1" allowOverlap="1" wp14:anchorId="00E5A3F0" wp14:editId="7BCB3692">
                <wp:simplePos x="0" y="0"/>
                <wp:positionH relativeFrom="margin">
                  <wp:align>right</wp:align>
                </wp:positionH>
                <wp:positionV relativeFrom="paragraph">
                  <wp:posOffset>4703114</wp:posOffset>
                </wp:positionV>
                <wp:extent cx="7549863" cy="5398190"/>
                <wp:effectExtent l="0" t="0" r="0" b="0"/>
                <wp:wrapNone/>
                <wp:docPr id="1969090239" name="صورة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7549863" cy="53981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71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67136" behindDoc="0" locked="0" layoutInCell="1" allowOverlap="1" wp14:anchorId="1DCD26BC" wp14:editId="69D42B00">
                    <wp:simplePos x="0" y="0"/>
                    <wp:positionH relativeFrom="page">
                      <wp:posOffset>4094922</wp:posOffset>
                    </wp:positionH>
                    <wp:positionV relativeFrom="paragraph">
                      <wp:posOffset>6706842</wp:posOffset>
                    </wp:positionV>
                    <wp:extent cx="3529633" cy="1001865"/>
                    <wp:effectExtent l="0" t="0" r="0" b="0"/>
                    <wp:wrapNone/>
                    <wp:docPr id="1187341125" name="مستطيل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29633" cy="1001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381B38C" w14:textId="77777777" w:rsidR="00AB7102" w:rsidRDefault="00316762" w:rsidP="007C406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Helvetica Neue W23 for SKY Reg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  <w:t xml:space="preserve">وفق </w:t>
                                </w:r>
                                <w:r w:rsidR="007C4063"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  <w:t>قواعد السلوك والمواظبة</w:t>
                                </w:r>
                              </w:p>
                              <w:p w14:paraId="7962B39E" w14:textId="1D398A77" w:rsidR="007C4063" w:rsidRPr="00AB7102" w:rsidRDefault="007C4063" w:rsidP="007C406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Helvetica Neue W23 for SKY Reg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  <w:t xml:space="preserve"> لطلاب وطالبات التعليم العام</w:t>
                                </w:r>
                              </w:p>
                              <w:p w14:paraId="25BDD35D" w14:textId="2F3D05A7" w:rsidR="00316762" w:rsidRPr="00AB7102" w:rsidRDefault="007C4063" w:rsidP="00986C2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" w:eastAsia="+mn-ea" w:hAnsi="Mohammad Bold Normal" w:cs="Mohammad Bold Normal"/>
                                    <w:color w:val="FFFFFF"/>
                                    <w:kern w:val="24"/>
                                    <w:sz w:val="34"/>
                                    <w:szCs w:val="3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  <w:t xml:space="preserve">2023-1445هـ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DCD26BC" id="_x0000_s1027" style="position:absolute;margin-left:322.45pt;margin-top:528.1pt;width:277.9pt;height:78.9pt;z-index:25186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" filled="f" stroked="f">
                    <v:textbox>
                      <w:txbxContent>
                        <w:p w14:paraId="4381B38C" w14:textId="77777777" w:rsidR="00AB7102" w:rsidRDefault="00316762" w:rsidP="007C406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color w:val="FFFFFF"/>
                              <w:sz w:val="24"/>
                              <w:szCs w:val="2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color w:val="FFFFFF"/>
                              <w:sz w:val="24"/>
                              <w:szCs w:val="24"/>
                              <w:rtl/>
                            </w:rPr>
                            <w:t xml:space="preserve">وفق </w:t>
                          </w:r>
                          <w:r w:rsidR="007C4063" w:rsidRPr="00AB7102">
                            <w:rPr>
                              <w:rFonts w:ascii="Times New Roman" w:eastAsia="Times New Roman" w:hAnsi="Times New Roman" w:cs="Helvetica Neue W23 for SKY Reg" w:hint="cs"/>
                              <w:color w:val="FFFFFF"/>
                              <w:sz w:val="24"/>
                              <w:szCs w:val="24"/>
                              <w:rtl/>
                            </w:rPr>
                            <w:t>قواعد السلوك والمواظبة</w:t>
                          </w:r>
                        </w:p>
                        <w:p w14:paraId="7962B39E" w14:textId="1D398A77" w:rsidR="007C4063" w:rsidRPr="00AB7102" w:rsidRDefault="007C4063" w:rsidP="007C406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color w:val="FFFFFF"/>
                              <w:sz w:val="24"/>
                              <w:szCs w:val="2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color w:val="FFFFFF"/>
                              <w:sz w:val="24"/>
                              <w:szCs w:val="24"/>
                              <w:rtl/>
                            </w:rPr>
                            <w:t xml:space="preserve"> لطلاب وطالبات التعليم العام</w:t>
                          </w:r>
                        </w:p>
                        <w:p w14:paraId="25BDD35D" w14:textId="2F3D05A7" w:rsidR="00316762" w:rsidRPr="00AB7102" w:rsidRDefault="007C4063" w:rsidP="00986C2A">
                          <w:pPr>
                            <w:spacing w:after="0" w:line="240" w:lineRule="auto"/>
                            <w:jc w:val="center"/>
                            <w:rPr>
                              <w:rFonts w:ascii="Helvetica Neue" w:eastAsia="+mn-ea" w:hAnsi="Mohammad Bold Normal" w:cs="Mohammad Bold Normal"/>
                              <w:color w:val="FFFFFF"/>
                              <w:kern w:val="24"/>
                              <w:sz w:val="34"/>
                              <w:szCs w:val="3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color w:val="FFFFFF"/>
                              <w:sz w:val="24"/>
                              <w:szCs w:val="24"/>
                              <w:rtl/>
                            </w:rPr>
                            <w:t xml:space="preserve">2023-1445هـ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AB71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71232" behindDoc="0" locked="0" layoutInCell="1" allowOverlap="1" wp14:anchorId="4C23E16E" wp14:editId="2B513E92">
                    <wp:simplePos x="0" y="0"/>
                    <wp:positionH relativeFrom="margin">
                      <wp:posOffset>907187</wp:posOffset>
                    </wp:positionH>
                    <wp:positionV relativeFrom="paragraph">
                      <wp:posOffset>6473363</wp:posOffset>
                    </wp:positionV>
                    <wp:extent cx="3279140" cy="50814"/>
                    <wp:effectExtent l="0" t="5080" r="0" b="0"/>
                    <wp:wrapNone/>
                    <wp:docPr id="551446373" name="مستطيل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400000">
                              <a:off x="0" y="0"/>
                              <a:ext cx="3279140" cy="50814"/>
                            </a:xfrm>
                            <a:prstGeom prst="rect">
                              <a:avLst/>
                            </a:prstGeom>
                            <a:solidFill>
                              <a:srgbClr val="C1B48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88ACFA" id="مستطيل 12" o:spid="_x0000_s1026" style="position:absolute;left:0;text-align:left;margin-left:71.45pt;margin-top:509.7pt;width:258.2pt;height:4pt;rotation:90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" fillcolor="#c1b488" stroked="f" strokeweight="1pt">
                    <w10:wrap anchorx="margin"/>
                  </v:rect>
                </w:pict>
              </mc:Fallback>
            </mc:AlternateContent>
          </w:r>
          <w:r w:rsidR="00AB71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5BEE3297" wp14:editId="6E273AA7">
                    <wp:simplePos x="0" y="0"/>
                    <wp:positionH relativeFrom="margin">
                      <wp:posOffset>4613109</wp:posOffset>
                    </wp:positionH>
                    <wp:positionV relativeFrom="paragraph">
                      <wp:posOffset>7634992</wp:posOffset>
                    </wp:positionV>
                    <wp:extent cx="2138156" cy="461176"/>
                    <wp:effectExtent l="0" t="0" r="0" b="0"/>
                    <wp:wrapNone/>
                    <wp:docPr id="710584587" name="مستطيل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38156" cy="46117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EE706F" w14:textId="485E7845" w:rsidR="007C4063" w:rsidRPr="00AB7102" w:rsidRDefault="007C4063" w:rsidP="007C406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" w:eastAsia="+mn-ea" w:hAnsi="Mohammad Bold Normal" w:cs="Mohammad Bold Normal"/>
                                    <w:color w:val="C00000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color w:val="C00000"/>
                                    <w:sz w:val="28"/>
                                    <w:szCs w:val="28"/>
                                    <w:rtl/>
                                  </w:rPr>
                                  <w:t>(الإصدار الرابع)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EE3297" id="_x0000_s1028" style="position:absolute;margin-left:363.25pt;margin-top:601.2pt;width:168.35pt;height:36.3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" filled="f" stroked="f">
                    <v:textbox>
                      <w:txbxContent>
                        <w:p w14:paraId="33EE706F" w14:textId="485E7845" w:rsidR="007C4063" w:rsidRPr="00AB7102" w:rsidRDefault="007C4063" w:rsidP="007C4063">
                          <w:pPr>
                            <w:spacing w:after="0" w:line="240" w:lineRule="auto"/>
                            <w:jc w:val="center"/>
                            <w:rPr>
                              <w:rFonts w:ascii="Helvetica Neue" w:eastAsia="+mn-ea" w:hAnsi="Mohammad Bold Normal" w:cs="Mohammad Bold Normal"/>
                              <w:color w:val="C00000"/>
                              <w:kern w:val="24"/>
                              <w:sz w:val="36"/>
                              <w:szCs w:val="36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color w:val="C00000"/>
                              <w:sz w:val="28"/>
                              <w:szCs w:val="28"/>
                              <w:rtl/>
                            </w:rPr>
                            <w:t>(الإصدار الرابع)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AB71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06048" behindDoc="0" locked="0" layoutInCell="1" allowOverlap="1" wp14:anchorId="3009A9E1" wp14:editId="27EE3C2A">
                    <wp:simplePos x="0" y="0"/>
                    <wp:positionH relativeFrom="margin">
                      <wp:posOffset>3055565</wp:posOffset>
                    </wp:positionH>
                    <wp:positionV relativeFrom="paragraph">
                      <wp:posOffset>6453505</wp:posOffset>
                    </wp:positionV>
                    <wp:extent cx="2981628" cy="45719"/>
                    <wp:effectExtent l="0" t="0" r="9525" b="0"/>
                    <wp:wrapNone/>
                    <wp:docPr id="2058798118" name="مستطيل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81628" cy="45719"/>
                            </a:xfrm>
                            <a:prstGeom prst="rect">
                              <a:avLst/>
                            </a:prstGeom>
                            <a:solidFill>
                              <a:srgbClr val="C1B48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052B66" id="مستطيل 12" o:spid="_x0000_s1026" style="position:absolute;left:0;text-align:left;margin-left:240.6pt;margin-top:508.15pt;width:234.75pt;height:3.6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" fillcolor="#c1b488" stroked="f" strokeweight="1pt">
                    <w10:wrap anchorx="margin"/>
                  </v:rect>
                </w:pict>
              </mc:Fallback>
            </mc:AlternateContent>
          </w:r>
          <w:r w:rsidR="00AB710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01952" behindDoc="0" locked="0" layoutInCell="1" allowOverlap="1" wp14:anchorId="07B9BDF7" wp14:editId="0E7136A0">
                    <wp:simplePos x="0" y="0"/>
                    <wp:positionH relativeFrom="margin">
                      <wp:posOffset>2619872</wp:posOffset>
                    </wp:positionH>
                    <wp:positionV relativeFrom="paragraph">
                      <wp:posOffset>4734919</wp:posOffset>
                    </wp:positionV>
                    <wp:extent cx="3677478" cy="1685676"/>
                    <wp:effectExtent l="0" t="0" r="0" b="0"/>
                    <wp:wrapNone/>
                    <wp:docPr id="7" name="مستطيل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77478" cy="168567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3CE295" w14:textId="77777777" w:rsidR="00AB7102" w:rsidRPr="00AB7102" w:rsidRDefault="00857DB8" w:rsidP="00AB710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الأدوار</w:t>
                                </w:r>
                                <w:r w:rsidRPr="00AB7102">
                                  <w:rPr>
                                    <w:rFonts w:ascii="Times New Roman" w:eastAsia="Times New Roman" w:hAnsi="Times New Roman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 xml:space="preserve"> والمسؤوليات للعاملين </w:t>
                                </w:r>
                              </w:p>
                              <w:p w14:paraId="422F53B3" w14:textId="77777777" w:rsidR="00AB7102" w:rsidRPr="00AB7102" w:rsidRDefault="00857DB8" w:rsidP="00AB710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على قواعد السلوك والمواظب</w:t>
                                </w: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 xml:space="preserve">ة </w:t>
                                </w:r>
                              </w:p>
                              <w:p w14:paraId="64FA3B1C" w14:textId="29CD407A" w:rsidR="00316762" w:rsidRPr="00AB7102" w:rsidRDefault="00857DB8" w:rsidP="00AB710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Helvetica Neue W23 for SKY Reg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</w:pPr>
                                <w:r w:rsidRPr="00AB7102">
                                  <w:rPr>
                                    <w:rFonts w:ascii="Times New Roman" w:eastAsia="Times New Roman" w:hAnsi="Times New Roman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rtl/>
                                  </w:rPr>
                                  <w:t>في المدرسة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B9BDF7" id="_x0000_s1029" style="position:absolute;margin-left:206.3pt;margin-top:372.85pt;width:289.55pt;height:132.7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" filled="f" stroked="f">
                    <v:textbox>
                      <w:txbxContent>
                        <w:p w14:paraId="3B3CE295" w14:textId="77777777" w:rsidR="00AB7102" w:rsidRPr="00AB7102" w:rsidRDefault="00857DB8" w:rsidP="00AB710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الأدوار</w:t>
                          </w:r>
                          <w:r w:rsidRPr="00AB7102"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 xml:space="preserve"> والمسؤوليات للعاملين </w:t>
                          </w:r>
                        </w:p>
                        <w:p w14:paraId="422F53B3" w14:textId="77777777" w:rsidR="00AB7102" w:rsidRPr="00AB7102" w:rsidRDefault="00857DB8" w:rsidP="00AB710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على قواعد السلوك والمواظب</w:t>
                          </w: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 xml:space="preserve">ة </w:t>
                          </w:r>
                        </w:p>
                        <w:p w14:paraId="64FA3B1C" w14:textId="29CD407A" w:rsidR="00316762" w:rsidRPr="00AB7102" w:rsidRDefault="00857DB8" w:rsidP="00AB710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</w:pPr>
                          <w:r w:rsidRPr="00AB7102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t>في المدرسة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602DB7">
            <w:rPr>
              <w:rFonts w:ascii="Helvetica Neue W23 for SKY Bd" w:eastAsia="Times New Roman" w:hAnsi="Helvetica Neue W23 for SKY Bd" w:cs="Helvetica Neue W23 for SKY Bd"/>
              <w:noProof/>
              <w:sz w:val="32"/>
              <w:szCs w:val="32"/>
              <w:rtl/>
              <w:lang w:eastAsia="ar-SA"/>
            </w:rPr>
            <w:br w:type="page"/>
          </w:r>
        </w:p>
      </w:sdtContent>
    </w:sdt>
    <w:p w14:paraId="70314DA7" w14:textId="270DD4CA" w:rsidR="00FF60E4" w:rsidRDefault="00FF60E4" w:rsidP="00AE2F32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07D654C9" w14:textId="58A91C07" w:rsidR="00FF60E4" w:rsidRDefault="00AB7102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009753D" wp14:editId="6AA51FCB">
                <wp:simplePos x="0" y="0"/>
                <wp:positionH relativeFrom="margin">
                  <wp:align>right</wp:align>
                </wp:positionH>
                <wp:positionV relativeFrom="paragraph">
                  <wp:posOffset>62423</wp:posOffset>
                </wp:positionV>
                <wp:extent cx="2261037" cy="418700"/>
                <wp:effectExtent l="0" t="0" r="6350" b="635"/>
                <wp:wrapNone/>
                <wp:docPr id="1789904617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037" cy="418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8F3CC5" w14:textId="77777777" w:rsidR="005A3B2C" w:rsidRPr="00E62B78" w:rsidRDefault="005A3B2C" w:rsidP="005A3B2C">
                            <w:pPr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E62B78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البيانات </w:t>
                            </w:r>
                            <w:r w:rsidRPr="00E62B78">
                              <w:rPr>
                                <w:rFonts w:ascii="Helvetica Neue W23 for SKY Bd" w:hAnsi="Helvetica Neue W23 for SKY Bd" w:cs="Helvetica Neue W23 for SKY Bd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الأساسية:</w:t>
                            </w:r>
                          </w:p>
                          <w:p w14:paraId="0F1B15AE" w14:textId="77777777" w:rsidR="005A3B2C" w:rsidRDefault="005A3B2C" w:rsidP="005A3B2C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9753D" id="مستطيل 4" o:spid="_x0000_s1031" style="position:absolute;margin-left:126.85pt;margin-top:4.9pt;width:178.05pt;height:32.95pt;z-index:251918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" fillcolor="#08a86a" stroked="f" strokeweight="1pt">
                <v:fill color2="#3d7dba" rotate="t" angle="90" focus="100%" type="gradient"/>
                <v:textbox>
                  <w:txbxContent>
                    <w:p w14:paraId="218F3CC5" w14:textId="77777777" w:rsidR="005A3B2C" w:rsidRPr="00E62B78" w:rsidRDefault="005A3B2C" w:rsidP="005A3B2C">
                      <w:pPr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E62B78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البيانات </w:t>
                      </w:r>
                      <w:r w:rsidRPr="00E62B78">
                        <w:rPr>
                          <w:rFonts w:ascii="Helvetica Neue W23 for SKY Bd" w:hAnsi="Helvetica Neue W23 for SKY Bd" w:cs="Helvetica Neue W23 for SKY Bd" w:hint="cs"/>
                          <w:color w:val="FFFFFF" w:themeColor="background1"/>
                          <w:sz w:val="28"/>
                          <w:szCs w:val="28"/>
                          <w:rtl/>
                        </w:rPr>
                        <w:t>الأساسية:</w:t>
                      </w:r>
                    </w:p>
                    <w:p w14:paraId="0F1B15AE" w14:textId="77777777" w:rsidR="005A3B2C" w:rsidRDefault="005A3B2C" w:rsidP="005A3B2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6"/>
        <w:tblpPr w:leftFromText="180" w:rightFromText="180" w:vertAnchor="text" w:horzAnchor="page" w:tblpXSpec="center" w:tblpY="682"/>
        <w:bidiVisual/>
        <w:tblW w:w="520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63"/>
        <w:gridCol w:w="2181"/>
        <w:gridCol w:w="1086"/>
        <w:gridCol w:w="2412"/>
        <w:gridCol w:w="1086"/>
        <w:gridCol w:w="438"/>
        <w:gridCol w:w="2258"/>
      </w:tblGrid>
      <w:tr w:rsidR="005A3B2C" w:rsidRPr="00202746" w14:paraId="4EA1CDBB" w14:textId="77777777" w:rsidTr="005A3B2C">
        <w:trPr>
          <w:trHeight w:val="293"/>
        </w:trPr>
        <w:tc>
          <w:tcPr>
            <w:tcW w:w="462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03BB394A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  <w:rtl/>
              </w:rPr>
              <w:t xml:space="preserve">اسم المدرسة </w:t>
            </w:r>
          </w:p>
        </w:tc>
        <w:tc>
          <w:tcPr>
            <w:tcW w:w="1046" w:type="pct"/>
            <w:tcBorders>
              <w:top w:val="single" w:sz="1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916FB3" w14:textId="77777777" w:rsidR="005A3B2C" w:rsidRPr="00C032BB" w:rsidRDefault="005A3B2C" w:rsidP="005A3B2C">
            <w:pPr>
              <w:jc w:val="center"/>
              <w:rPr>
                <w:rFonts w:ascii="Helvetica Neue W23 for SKY Reg" w:hAnsi="Helvetica Neue W23 for SKY Reg" w:cs="Helvetica Neue W23 for SKY Reg"/>
              </w:rPr>
            </w:pPr>
          </w:p>
        </w:tc>
        <w:tc>
          <w:tcPr>
            <w:tcW w:w="521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2676F920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  <w:rtl/>
              </w:rPr>
              <w:t>المرحلة</w:t>
            </w:r>
          </w:p>
        </w:tc>
        <w:tc>
          <w:tcPr>
            <w:tcW w:w="1157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4004F6" w14:textId="77777777" w:rsidR="005A3B2C" w:rsidRPr="00C032BB" w:rsidRDefault="005A3B2C" w:rsidP="005A3B2C">
            <w:pPr>
              <w:jc w:val="center"/>
              <w:rPr>
                <w:rFonts w:ascii="Helvetica Neue W23 for SKY Reg" w:hAnsi="Helvetica Neue W23 for SKY Reg" w:cs="Helvetica Neue W23 for SKY Reg"/>
              </w:rPr>
            </w:pPr>
          </w:p>
        </w:tc>
        <w:tc>
          <w:tcPr>
            <w:tcW w:w="521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5C0B1E04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>جنس المدرسة</w:t>
            </w:r>
          </w:p>
        </w:tc>
        <w:tc>
          <w:tcPr>
            <w:tcW w:w="1294" w:type="pct"/>
            <w:gridSpan w:val="2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18B78B0" w14:textId="77777777" w:rsidR="005A3B2C" w:rsidRPr="00C032BB" w:rsidRDefault="005A3B2C" w:rsidP="005A3B2C">
            <w:pPr>
              <w:rPr>
                <w:rFonts w:ascii="Helvetica Neue W23 for SKY Reg" w:hAnsi="Helvetica Neue W23 for SKY Reg" w:cs="Helvetica Neue W23 for SKY Reg"/>
              </w:rPr>
            </w:pP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)بنين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 </w:t>
            </w: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بنات                        </w:t>
            </w:r>
          </w:p>
        </w:tc>
      </w:tr>
      <w:tr w:rsidR="005A3B2C" w:rsidRPr="004B7260" w14:paraId="2A2451E2" w14:textId="77777777" w:rsidTr="005A3B2C">
        <w:trPr>
          <w:trHeight w:val="413"/>
        </w:trPr>
        <w:tc>
          <w:tcPr>
            <w:tcW w:w="462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305E57F3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>الرقم الوزاري</w:t>
            </w:r>
          </w:p>
        </w:tc>
        <w:tc>
          <w:tcPr>
            <w:tcW w:w="104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60D707" w14:textId="77777777" w:rsidR="005A3B2C" w:rsidRPr="00C032BB" w:rsidRDefault="005A3B2C" w:rsidP="005A3B2C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5425E189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 xml:space="preserve">نوع المبنى: 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4A353D" w14:textId="77777777" w:rsidR="005A3B2C" w:rsidRPr="00C032BB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</w:rPr>
            </w:pP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)حكومي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 </w:t>
            </w: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)مستأجر</w:t>
            </w:r>
            <w:proofErr w:type="gramEnd"/>
          </w:p>
        </w:tc>
        <w:tc>
          <w:tcPr>
            <w:tcW w:w="52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55E93149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4"/>
                <w:szCs w:val="24"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>استقلالية المبنى</w:t>
            </w:r>
          </w:p>
        </w:tc>
        <w:tc>
          <w:tcPr>
            <w:tcW w:w="12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E14AC56" w14:textId="77777777" w:rsidR="005A3B2C" w:rsidRPr="00C032BB" w:rsidRDefault="005A3B2C" w:rsidP="005A3B2C">
            <w:pPr>
              <w:jc w:val="both"/>
              <w:rPr>
                <w:rFonts w:ascii="Helvetica Neue W23 for SKY Reg" w:hAnsi="Helvetica Neue W23 for SKY Reg" w:cs="Helvetica Neue W23 for SKY Reg"/>
                <w:b/>
                <w:bCs/>
              </w:rPr>
            </w:pP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)مستقل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</w:t>
            </w: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مشترك            </w:t>
            </w:r>
          </w:p>
        </w:tc>
      </w:tr>
      <w:tr w:rsidR="005A3B2C" w:rsidRPr="004B7260" w14:paraId="67746CFC" w14:textId="77777777" w:rsidTr="005A3B2C">
        <w:trPr>
          <w:trHeight w:val="418"/>
        </w:trPr>
        <w:tc>
          <w:tcPr>
            <w:tcW w:w="462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0DA9A6"/>
            <w:vAlign w:val="center"/>
          </w:tcPr>
          <w:p w14:paraId="4E6621A5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>الفترة</w:t>
            </w:r>
          </w:p>
        </w:tc>
        <w:tc>
          <w:tcPr>
            <w:tcW w:w="1046" w:type="pct"/>
            <w:tcBorders>
              <w:top w:val="single" w:sz="4" w:space="0" w:color="auto"/>
              <w:bottom w:val="single" w:sz="1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2588EA" w14:textId="799FFCEB" w:rsidR="005A3B2C" w:rsidRPr="00C032BB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</w:rPr>
            </w:pP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)صباحي(    )مسائي</w:t>
            </w:r>
            <w:proofErr w:type="gramEnd"/>
          </w:p>
        </w:tc>
        <w:tc>
          <w:tcPr>
            <w:tcW w:w="521" w:type="pct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1E0247E9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 xml:space="preserve">استقلالية الإدارة 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8D7362" w14:textId="77777777" w:rsidR="005A3B2C" w:rsidRPr="00C032BB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bCs/>
              </w:rPr>
            </w:pPr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</w:t>
            </w: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)مستقلة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</w:t>
            </w:r>
            <w:proofErr w:type="gramStart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>(    )مشتركة</w:t>
            </w:r>
            <w:proofErr w:type="gramEnd"/>
            <w:r w:rsidRPr="00C032BB"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  <w:t xml:space="preserve">         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45906A37" w14:textId="77777777" w:rsidR="005A3B2C" w:rsidRPr="005A3B2C" w:rsidRDefault="005A3B2C" w:rsidP="005A3B2C">
            <w:pPr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</w:pP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 xml:space="preserve">اسم المدرسة المشتركة في </w:t>
            </w:r>
            <w:r w:rsidRPr="005A3B2C">
              <w:rPr>
                <w:rFonts w:ascii="Helvetica Neue W23 for SKY Reg" w:hAnsi="Helvetica Neue W23 for SKY Reg" w:cs="Helvetica Neue W23 for SKY Reg" w:hint="cs"/>
                <w:b/>
                <w:color w:val="FFFFFF"/>
                <w:sz w:val="24"/>
                <w:szCs w:val="24"/>
                <w:rtl/>
              </w:rPr>
              <w:t>الإدارة</w:t>
            </w:r>
            <w:r w:rsidRPr="005A3B2C">
              <w:rPr>
                <w:rFonts w:ascii="Helvetica Neue W23 for SKY Reg" w:hAnsi="Helvetica Neue W23 for SKY Reg" w:cs="Helvetica Neue W23 for SKY Reg"/>
                <w:b/>
                <w:color w:val="FFFFFF"/>
                <w:sz w:val="24"/>
                <w:szCs w:val="24"/>
                <w:rtl/>
              </w:rPr>
              <w:t xml:space="preserve">                      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47A43C" w14:textId="77777777" w:rsidR="005A3B2C" w:rsidRPr="00C032BB" w:rsidRDefault="005A3B2C" w:rsidP="005A3B2C">
            <w:pPr>
              <w:jc w:val="center"/>
              <w:rPr>
                <w:rFonts w:ascii="Helvetica Neue W23 for SKY Reg" w:hAnsi="Helvetica Neue W23 for SKY Reg" w:cs="Helvetica Neue W23 for SKY Reg"/>
                <w:b/>
                <w:color w:val="000000" w:themeColor="text1"/>
                <w:rtl/>
              </w:rPr>
            </w:pPr>
          </w:p>
        </w:tc>
      </w:tr>
    </w:tbl>
    <w:p w14:paraId="655F69B6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4E684A2E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27A0C962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50401771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5DF20881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2C8AB04A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2A324B0B" w14:textId="77777777" w:rsidR="00FF60E4" w:rsidRDefault="00FF60E4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tbl>
      <w:tblPr>
        <w:tblStyle w:val="2"/>
        <w:tblpPr w:leftFromText="180" w:rightFromText="180" w:vertAnchor="text" w:horzAnchor="page" w:tblpXSpec="center" w:tblpY="426"/>
        <w:bidiVisual/>
        <w:tblW w:w="10308" w:type="dxa"/>
        <w:tblInd w:w="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uble" w:sz="6" w:space="0" w:color="auto"/>
        </w:tblBorders>
        <w:tblLook w:val="04A0" w:firstRow="1" w:lastRow="0" w:firstColumn="1" w:lastColumn="0" w:noHBand="0" w:noVBand="1"/>
      </w:tblPr>
      <w:tblGrid>
        <w:gridCol w:w="956"/>
        <w:gridCol w:w="992"/>
        <w:gridCol w:w="1134"/>
        <w:gridCol w:w="1134"/>
        <w:gridCol w:w="1134"/>
        <w:gridCol w:w="1134"/>
        <w:gridCol w:w="1622"/>
        <w:gridCol w:w="968"/>
        <w:gridCol w:w="1234"/>
      </w:tblGrid>
      <w:tr w:rsidR="005A3B2C" w:rsidRPr="002E306C" w14:paraId="6B58C8CC" w14:textId="77777777" w:rsidTr="005A3B2C">
        <w:trPr>
          <w:trHeight w:val="948"/>
        </w:trPr>
        <w:tc>
          <w:tcPr>
            <w:tcW w:w="956" w:type="dxa"/>
            <w:shd w:val="clear" w:color="auto" w:fill="0DA9A6"/>
            <w:vAlign w:val="center"/>
            <w:hideMark/>
          </w:tcPr>
          <w:p w14:paraId="3DAC872E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الوصف</w:t>
            </w:r>
          </w:p>
        </w:tc>
        <w:tc>
          <w:tcPr>
            <w:tcW w:w="992" w:type="dxa"/>
            <w:shd w:val="clear" w:color="auto" w:fill="0DA9A6"/>
            <w:vAlign w:val="center"/>
            <w:hideMark/>
          </w:tcPr>
          <w:p w14:paraId="1ECACD00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الوكلاء</w:t>
            </w:r>
          </w:p>
        </w:tc>
        <w:tc>
          <w:tcPr>
            <w:tcW w:w="1134" w:type="dxa"/>
            <w:shd w:val="clear" w:color="auto" w:fill="0DA9A6"/>
            <w:vAlign w:val="center"/>
            <w:hideMark/>
          </w:tcPr>
          <w:p w14:paraId="652731F2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موجهو الطلاب</w:t>
            </w:r>
          </w:p>
        </w:tc>
        <w:tc>
          <w:tcPr>
            <w:tcW w:w="1134" w:type="dxa"/>
            <w:shd w:val="clear" w:color="auto" w:fill="0DA9A6"/>
            <w:vAlign w:val="center"/>
            <w:hideMark/>
          </w:tcPr>
          <w:p w14:paraId="2BB3EC8E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رائد النشاط الطلابي</w:t>
            </w:r>
          </w:p>
        </w:tc>
        <w:tc>
          <w:tcPr>
            <w:tcW w:w="1134" w:type="dxa"/>
            <w:shd w:val="clear" w:color="auto" w:fill="0DA9A6"/>
            <w:vAlign w:val="center"/>
            <w:hideMark/>
          </w:tcPr>
          <w:p w14:paraId="3086BCAF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المعلمون</w:t>
            </w:r>
          </w:p>
        </w:tc>
        <w:tc>
          <w:tcPr>
            <w:tcW w:w="1134" w:type="dxa"/>
            <w:shd w:val="clear" w:color="auto" w:fill="0DA9A6"/>
            <w:vAlign w:val="center"/>
            <w:hideMark/>
          </w:tcPr>
          <w:p w14:paraId="3C0148C9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محضرو المختبر</w:t>
            </w:r>
          </w:p>
        </w:tc>
        <w:tc>
          <w:tcPr>
            <w:tcW w:w="1622" w:type="dxa"/>
            <w:shd w:val="clear" w:color="auto" w:fill="0DA9A6"/>
            <w:vAlign w:val="center"/>
            <w:hideMark/>
          </w:tcPr>
          <w:p w14:paraId="18521E3D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شاغلو الوظائف الإدارية</w:t>
            </w:r>
          </w:p>
        </w:tc>
        <w:tc>
          <w:tcPr>
            <w:tcW w:w="968" w:type="dxa"/>
            <w:shd w:val="clear" w:color="auto" w:fill="0DA9A6"/>
            <w:vAlign w:val="center"/>
            <w:hideMark/>
          </w:tcPr>
          <w:p w14:paraId="215ECE1F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الفصول الدراسية</w:t>
            </w:r>
          </w:p>
        </w:tc>
        <w:tc>
          <w:tcPr>
            <w:tcW w:w="1234" w:type="dxa"/>
            <w:shd w:val="clear" w:color="auto" w:fill="0DA9A6"/>
            <w:vAlign w:val="center"/>
            <w:hideMark/>
          </w:tcPr>
          <w:p w14:paraId="4D164B6F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FFFFFF"/>
                <w:sz w:val="20"/>
                <w:szCs w:val="20"/>
                <w:rtl/>
                <w:lang w:eastAsia="ar-SA"/>
              </w:rPr>
              <w:t>الطلاب</w:t>
            </w:r>
          </w:p>
        </w:tc>
      </w:tr>
      <w:tr w:rsidR="005A3B2C" w:rsidRPr="002E306C" w14:paraId="194BB47E" w14:textId="77777777" w:rsidTr="005A3B2C">
        <w:trPr>
          <w:trHeight w:val="529"/>
        </w:trPr>
        <w:tc>
          <w:tcPr>
            <w:tcW w:w="956" w:type="dxa"/>
            <w:shd w:val="clear" w:color="auto" w:fill="F2F2F2" w:themeFill="background1" w:themeFillShade="F2"/>
            <w:vAlign w:val="center"/>
            <w:hideMark/>
          </w:tcPr>
          <w:p w14:paraId="481C3464" w14:textId="77777777" w:rsidR="005A3B2C" w:rsidRPr="002E306C" w:rsidRDefault="005A3B2C" w:rsidP="005A3B2C">
            <w:pPr>
              <w:jc w:val="center"/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  <w:r w:rsidRPr="002E306C">
              <w:rPr>
                <w:rFonts w:ascii="Helvetica Neue W23 for SKY Bd" w:eastAsia="Hacen Newspaper" w:hAnsi="Helvetica Neue W23 for SKY Bd" w:cs="Helvetica Neue W23 for SKY Bd"/>
                <w:b/>
                <w:color w:val="000000" w:themeColor="text1"/>
                <w:sz w:val="20"/>
                <w:szCs w:val="20"/>
                <w:rtl/>
                <w:lang w:eastAsia="ar-SA"/>
              </w:rPr>
              <w:t>العدد</w:t>
            </w:r>
          </w:p>
        </w:tc>
        <w:tc>
          <w:tcPr>
            <w:tcW w:w="992" w:type="dxa"/>
          </w:tcPr>
          <w:p w14:paraId="7D12CAF3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134" w:type="dxa"/>
          </w:tcPr>
          <w:p w14:paraId="5500B853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134" w:type="dxa"/>
          </w:tcPr>
          <w:p w14:paraId="17AC1F4C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134" w:type="dxa"/>
          </w:tcPr>
          <w:p w14:paraId="4139639A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134" w:type="dxa"/>
          </w:tcPr>
          <w:p w14:paraId="51AEDF3D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622" w:type="dxa"/>
          </w:tcPr>
          <w:p w14:paraId="3CB70E43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968" w:type="dxa"/>
          </w:tcPr>
          <w:p w14:paraId="55AAF7C8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1234" w:type="dxa"/>
          </w:tcPr>
          <w:p w14:paraId="1AF08C86" w14:textId="77777777" w:rsidR="005A3B2C" w:rsidRPr="002E306C" w:rsidRDefault="005A3B2C" w:rsidP="005A3B2C">
            <w:pPr>
              <w:rPr>
                <w:rFonts w:ascii="Helvetica Neue W23 for SKY Bd" w:eastAsia="Hacen Newspaper" w:hAnsi="Helvetica Neue W23 for SKY Bd" w:cs="Helvetica Neue W23 for SKY Bd"/>
                <w:b/>
                <w:color w:val="0070C0"/>
                <w:sz w:val="20"/>
                <w:szCs w:val="20"/>
                <w:rtl/>
                <w:lang w:eastAsia="ar-SA"/>
              </w:rPr>
            </w:pPr>
          </w:p>
        </w:tc>
      </w:tr>
    </w:tbl>
    <w:p w14:paraId="6C8A1346" w14:textId="51286B2B" w:rsidR="007F4DF6" w:rsidRPr="00AE2F32" w:rsidRDefault="007F4DF6" w:rsidP="00FF60E4">
      <w:pPr>
        <w:bidi w:val="0"/>
        <w:rPr>
          <w:rFonts w:ascii="Helvetica Neue W23 for SKY Bd" w:eastAsia="Times New Roman" w:hAnsi="Helvetica Neue W23 for SKY Bd" w:cs="Helvetica Neue W23 for SKY Bd"/>
          <w:noProof/>
          <w:sz w:val="32"/>
          <w:szCs w:val="32"/>
          <w:lang w:eastAsia="ar-SA"/>
        </w:rPr>
      </w:pPr>
    </w:p>
    <w:p w14:paraId="53E87B6C" w14:textId="77777777" w:rsidR="001911A7" w:rsidRPr="00FF60E4" w:rsidRDefault="001911A7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tbl>
      <w:tblPr>
        <w:tblStyle w:val="a6"/>
        <w:tblpPr w:leftFromText="180" w:rightFromText="180" w:vertAnchor="page" w:horzAnchor="page" w:tblpXSpec="center" w:tblpY="2705"/>
        <w:bidiVisual/>
        <w:tblW w:w="5296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"/>
        <w:gridCol w:w="6437"/>
        <w:gridCol w:w="567"/>
        <w:gridCol w:w="558"/>
        <w:gridCol w:w="556"/>
        <w:gridCol w:w="2084"/>
      </w:tblGrid>
      <w:tr w:rsidR="00FF60E4" w:rsidRPr="00352E3E" w14:paraId="07355551" w14:textId="77777777" w:rsidTr="00FF60E4">
        <w:trPr>
          <w:trHeight w:val="425"/>
        </w:trPr>
        <w:tc>
          <w:tcPr>
            <w:tcW w:w="193" w:type="pct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0DA9A6"/>
            <w:vAlign w:val="center"/>
          </w:tcPr>
          <w:p w14:paraId="41A23A0B" w14:textId="77777777" w:rsidR="00FF60E4" w:rsidRPr="00365F61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32"/>
                <w:szCs w:val="32"/>
                <w:rtl/>
              </w:rPr>
              <w:lastRenderedPageBreak/>
              <w:t>م</w:t>
            </w:r>
          </w:p>
        </w:tc>
        <w:tc>
          <w:tcPr>
            <w:tcW w:w="3033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079988B3" w14:textId="77777777" w:rsidR="00FF60E4" w:rsidRPr="00365F61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365F61"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  <w:t>دور مدير/ مديرة المدرسة</w:t>
            </w:r>
          </w:p>
        </w:tc>
        <w:tc>
          <w:tcPr>
            <w:tcW w:w="792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281DEBA8" w14:textId="77777777" w:rsidR="00FF60E4" w:rsidRPr="00365F61" w:rsidRDefault="00FF60E4" w:rsidP="00FF60E4">
            <w:pPr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24"/>
                <w:szCs w:val="24"/>
                <w:rtl/>
              </w:rPr>
              <w:t>مستوى التنفيذ</w:t>
            </w:r>
          </w:p>
        </w:tc>
        <w:tc>
          <w:tcPr>
            <w:tcW w:w="982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1EE66174" w14:textId="77777777" w:rsidR="00FF60E4" w:rsidRPr="00365F61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28"/>
                <w:szCs w:val="28"/>
                <w:rtl/>
              </w:rPr>
              <w:t>الملاحظات</w:t>
            </w:r>
          </w:p>
        </w:tc>
      </w:tr>
      <w:tr w:rsidR="00FF60E4" w:rsidRPr="00352E3E" w14:paraId="1103079A" w14:textId="77777777" w:rsidTr="00FF60E4">
        <w:trPr>
          <w:trHeight w:val="362"/>
        </w:trPr>
        <w:tc>
          <w:tcPr>
            <w:tcW w:w="193" w:type="pct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2416C46B" w14:textId="77777777" w:rsidR="00FF60E4" w:rsidRPr="00365F61" w:rsidRDefault="00FF60E4" w:rsidP="00FF60E4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  <w:tc>
          <w:tcPr>
            <w:tcW w:w="3033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1879F4FF" w14:textId="77777777" w:rsidR="00FF60E4" w:rsidRPr="00365F61" w:rsidRDefault="00FF60E4" w:rsidP="00FF60E4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  <w:tc>
          <w:tcPr>
            <w:tcW w:w="267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9B88FFD" w14:textId="77777777" w:rsidR="00FF60E4" w:rsidRPr="00C233BB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1</w:t>
            </w:r>
          </w:p>
        </w:tc>
        <w:tc>
          <w:tcPr>
            <w:tcW w:w="263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8789CF9" w14:textId="77777777" w:rsidR="00FF60E4" w:rsidRPr="00C233BB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2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2AE1E9" w14:textId="77777777" w:rsidR="00FF60E4" w:rsidRPr="00C233BB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3</w:t>
            </w:r>
          </w:p>
        </w:tc>
        <w:tc>
          <w:tcPr>
            <w:tcW w:w="982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56297F3C" w14:textId="77777777" w:rsidR="00FF60E4" w:rsidRPr="00365F61" w:rsidRDefault="00FF60E4" w:rsidP="00FF60E4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</w:tr>
      <w:tr w:rsidR="00FF60E4" w:rsidRPr="00352E3E" w14:paraId="509EE59F" w14:textId="77777777" w:rsidTr="00FF60E4">
        <w:trPr>
          <w:trHeight w:val="1568"/>
        </w:trPr>
        <w:tc>
          <w:tcPr>
            <w:tcW w:w="19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3C475A84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303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18683CF1" w14:textId="77777777" w:rsidR="00FF60E4" w:rsidRPr="00CA798E" w:rsidRDefault="00FF60E4" w:rsidP="00FF60E4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تفعيـل الجانـب الوقائـي تجـاه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السـلوكية بتنفيـذ مـا ورد حـول مسـؤوليات المدرسـة الـواردة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قواعـد السـلوك والمواظبـة،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والعمـل علـى الحـد مـن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ب والطالبـات السـلوكية بتنفيـذ ا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لإ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جـراءات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العلاجية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الـواردة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القواعـد.</w:t>
            </w:r>
          </w:p>
        </w:tc>
        <w:tc>
          <w:tcPr>
            <w:tcW w:w="267" w:type="pct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71F6ABDC" w14:textId="77777777" w:rsidR="00FF60E4" w:rsidRPr="004204B5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</w:tcPr>
          <w:p w14:paraId="1F2C0D9C" w14:textId="77777777" w:rsidR="00FF60E4" w:rsidRPr="004204B5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26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7812E8B8" w14:textId="77777777" w:rsidR="00FF60E4" w:rsidRPr="004204B5" w:rsidRDefault="00FF60E4" w:rsidP="00FF60E4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98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0876CCE3" w14:textId="77777777" w:rsidR="00FF60E4" w:rsidRPr="004204B5" w:rsidRDefault="00FF60E4" w:rsidP="00FF60E4">
            <w:pPr>
              <w:tabs>
                <w:tab w:val="left" w:pos="676"/>
                <w:tab w:val="center" w:pos="1301"/>
              </w:tabs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</w:tr>
      <w:tr w:rsidR="00FF60E4" w:rsidRPr="00352E3E" w14:paraId="44F33066" w14:textId="77777777" w:rsidTr="00FF60E4">
        <w:trPr>
          <w:trHeight w:val="1623"/>
        </w:trPr>
        <w:tc>
          <w:tcPr>
            <w:tcW w:w="193" w:type="pct"/>
            <w:shd w:val="clear" w:color="auto" w:fill="F2F2F2" w:themeFill="background1" w:themeFillShade="F2"/>
          </w:tcPr>
          <w:p w14:paraId="7ADBF7B3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63BA804B" w14:textId="77777777" w:rsidR="00FF60E4" w:rsidRPr="00CA798E" w:rsidRDefault="00FF60E4" w:rsidP="00FF60E4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توعيــة الط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ب والطالبــات وأوليــاء أمورهــم ومنظومــة العمــل التربــوي بالمدرســة بقواعــد الســلوك والمواظبــة مــن خــال الوســائل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الإعلامية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التربويــة المتاحــة، وتوعيتهــم بمســؤولياتهم الــواردة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القواعــد، وأخــذ توقيعاتهــم بذلــك وفــق نمــوذج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الالتزام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المدرســي.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04D8973D" w14:textId="77777777" w:rsidR="00FF60E4" w:rsidRPr="00280EF6" w:rsidRDefault="00FF60E4" w:rsidP="00FF60E4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042EB869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0F653EEF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3A2BFF70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47950E2A" w14:textId="77777777" w:rsidTr="00FF60E4">
        <w:trPr>
          <w:trHeight w:val="852"/>
        </w:trPr>
        <w:tc>
          <w:tcPr>
            <w:tcW w:w="193" w:type="pct"/>
            <w:shd w:val="clear" w:color="auto" w:fill="FFFFFF" w:themeFill="background1"/>
          </w:tcPr>
          <w:p w14:paraId="4094822F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1C5329B5" w14:textId="77777777" w:rsidR="00FF60E4" w:rsidRPr="00CA798E" w:rsidRDefault="00FF60E4" w:rsidP="00FF60E4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تنفيذ الإجراءات الخاصة بكل درجة من درجات المشكلات المتعلقة بالجانب الإداري التربوي.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3D73B60F" w14:textId="77777777" w:rsidR="00FF60E4" w:rsidRPr="00280EF6" w:rsidRDefault="00FF60E4" w:rsidP="00FF60E4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1B1C24DC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21BEC35F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2E59D6E0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5595FEE1" w14:textId="77777777" w:rsidTr="00FF60E4">
        <w:trPr>
          <w:trHeight w:val="852"/>
        </w:trPr>
        <w:tc>
          <w:tcPr>
            <w:tcW w:w="193" w:type="pct"/>
            <w:shd w:val="clear" w:color="auto" w:fill="F2F2F2" w:themeFill="background1" w:themeFillShade="F2"/>
          </w:tcPr>
          <w:p w14:paraId="3C4D4357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7B1D3186" w14:textId="77777777" w:rsidR="00FF60E4" w:rsidRPr="00CA798E" w:rsidRDefault="00FF60E4" w:rsidP="00FF60E4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التفعيل الجاد والمستمر لقواعد السلوك والمواظبة؛ واتخاذها أساساً للتعامل مع المشكلات السلوكية للطالب والطالبات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2A01E87A" w14:textId="77777777" w:rsidR="00FF60E4" w:rsidRPr="00280EF6" w:rsidRDefault="00FF60E4" w:rsidP="00FF60E4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26406178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0EE80792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767730BF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5329290E" w14:textId="77777777" w:rsidTr="00FF60E4">
        <w:trPr>
          <w:trHeight w:val="1291"/>
        </w:trPr>
        <w:tc>
          <w:tcPr>
            <w:tcW w:w="193" w:type="pct"/>
            <w:shd w:val="clear" w:color="auto" w:fill="FFFFFF" w:themeFill="background1"/>
          </w:tcPr>
          <w:p w14:paraId="765FE25D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577C07D0" w14:textId="77777777" w:rsidR="00FF60E4" w:rsidRPr="00CA798E" w:rsidRDefault="00FF60E4" w:rsidP="00FF60E4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توثيـق الدرجـات المحسـومة مـن درجـات السـلوك واتخـاذ الإجراءات المناسـبة مـع مشـكلة الطالـب، وتسـجيل كل مـا يطـرأ علـى درجـات السـلوك مـن تغييـر جـراء فـرص التحسـين المتاحـة.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4C44A47B" w14:textId="77777777" w:rsidR="00FF60E4" w:rsidRPr="00280EF6" w:rsidRDefault="00FF60E4" w:rsidP="00FF60E4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0066EE6F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07D5D372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311D7BF5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45E8CD90" w14:textId="77777777" w:rsidTr="00FF60E4">
        <w:trPr>
          <w:trHeight w:val="426"/>
        </w:trPr>
        <w:tc>
          <w:tcPr>
            <w:tcW w:w="193" w:type="pct"/>
            <w:shd w:val="clear" w:color="auto" w:fill="F2F2F2" w:themeFill="background1" w:themeFillShade="F2"/>
          </w:tcPr>
          <w:p w14:paraId="6D18DE7B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6E1BF57D" w14:textId="77777777" w:rsidR="00FF60E4" w:rsidRPr="00CA798E" w:rsidRDefault="00FF60E4" w:rsidP="00FF60E4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توثيق الدرجات المحسومة من درجات المواظبة.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41A5B053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0C6A39FF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623F96F2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3C8E9B4E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4A112E04" w14:textId="77777777" w:rsidTr="00FF60E4">
        <w:trPr>
          <w:trHeight w:val="457"/>
        </w:trPr>
        <w:tc>
          <w:tcPr>
            <w:tcW w:w="193" w:type="pct"/>
            <w:shd w:val="clear" w:color="auto" w:fill="FFFFFF" w:themeFill="background1"/>
          </w:tcPr>
          <w:p w14:paraId="0F22D911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46EE2D27" w14:textId="77777777" w:rsidR="00FF60E4" w:rsidRPr="00CA798E" w:rsidRDefault="00FF60E4" w:rsidP="00FF60E4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تنفيذ قرارات لجنة التوجيه الطالبي.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47120D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538C513E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49158D2B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5AD575B3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3BE6365B" w14:textId="77777777" w:rsidTr="00FF60E4">
        <w:trPr>
          <w:trHeight w:val="570"/>
        </w:trPr>
        <w:tc>
          <w:tcPr>
            <w:tcW w:w="193" w:type="pct"/>
            <w:shd w:val="clear" w:color="auto" w:fill="F2F2F2" w:themeFill="background1" w:themeFillShade="F2"/>
          </w:tcPr>
          <w:p w14:paraId="101F2F11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175D49F6" w14:textId="77777777" w:rsidR="00FF60E4" w:rsidRPr="00CA798E" w:rsidRDefault="00FF60E4" w:rsidP="00FF60E4">
            <w:pPr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</w:pP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إحالــة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مشكلات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 الطــ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ب والطالبــات الســلوكية إلــى لجنــة التوجيــه الطالبــي؛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تخــاذ القــرار المناســب تجاههــا، وفقــاً لمــا ورد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 قواعــد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>الســلوك والمواظبــة.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70EB3157" w14:textId="77777777" w:rsidR="00FF60E4" w:rsidRPr="00841AF2" w:rsidRDefault="00FF60E4" w:rsidP="00FF60E4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09D0C1AE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28A2F96B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0F47431C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186B633B" w14:textId="77777777" w:rsidTr="00FF60E4">
        <w:trPr>
          <w:trHeight w:val="570"/>
        </w:trPr>
        <w:tc>
          <w:tcPr>
            <w:tcW w:w="193" w:type="pct"/>
            <w:shd w:val="clear" w:color="auto" w:fill="FFFFFF" w:themeFill="background1"/>
          </w:tcPr>
          <w:p w14:paraId="09C008D8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271FFA65" w14:textId="77777777" w:rsidR="00FF60E4" w:rsidRPr="00CA798E" w:rsidRDefault="00FF60E4" w:rsidP="00FF60E4">
            <w:pPr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</w:pP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التزام المعنيين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 إدارة المدرسة بأدوارهم وعليهم مسؤولية التقصير فيها.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10D5C9D0" w14:textId="77777777" w:rsidR="00FF60E4" w:rsidRPr="00841AF2" w:rsidRDefault="00FF60E4" w:rsidP="00FF60E4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74ABF139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03520E8C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7E04C7A1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  <w:tr w:rsidR="00FF60E4" w:rsidRPr="00352E3E" w14:paraId="2C4645B0" w14:textId="77777777" w:rsidTr="00FF60E4">
        <w:trPr>
          <w:trHeight w:val="570"/>
        </w:trPr>
        <w:tc>
          <w:tcPr>
            <w:tcW w:w="193" w:type="pct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6ACA7CA9" w14:textId="77777777" w:rsidR="00FF60E4" w:rsidRPr="00365F61" w:rsidRDefault="00FF60E4" w:rsidP="00FF60E4">
            <w:pPr>
              <w:pStyle w:val="a7"/>
              <w:numPr>
                <w:ilvl w:val="0"/>
                <w:numId w:val="24"/>
              </w:numPr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751D625E" w14:textId="77777777" w:rsidR="00FF60E4" w:rsidRPr="00CA798E" w:rsidRDefault="00FF60E4" w:rsidP="00FF60E4">
            <w:pPr>
              <w:rPr>
                <w:rFonts w:ascii="Helvetica Neue W23 for SKY Reg" w:eastAsia="Times New Roman" w:hAnsi="Helvetica Neue W23 for SKY Reg" w:cs="Helvetica Neue W23 for SKY Reg"/>
                <w:color w:val="C00000"/>
                <w:sz w:val="21"/>
                <w:szCs w:val="21"/>
                <w:rtl/>
              </w:rPr>
            </w:pP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>توثيـق مخالفـات الطـ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>ب والطالبـات السـلوكية إحصائيـاً ونوعيـاً خـ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ل العـام الدراسـي، ورفعهـا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لإدارة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 التعليـم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(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>التوجيـه الطالبـي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 xml:space="preserve">) لإجراء 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الدراسات </w:t>
            </w:r>
            <w:r w:rsidRPr="00CA798E">
              <w:rPr>
                <w:rFonts w:ascii="Helvetica Neue W23 for SKY Reg" w:eastAsia="Times New Roman" w:hAnsi="Helvetica Neue W23 for SKY Reg" w:cs="Helvetica Neue W23 for SKY Reg" w:hint="cs"/>
                <w:color w:val="000000" w:themeColor="text1"/>
                <w:sz w:val="21"/>
                <w:szCs w:val="21"/>
                <w:rtl/>
              </w:rPr>
              <w:t>اللازمة</w:t>
            </w:r>
            <w:r w:rsidRPr="00CA798E">
              <w:rPr>
                <w:rFonts w:ascii="Helvetica Neue W23 for SKY Reg" w:eastAsia="Times New Roman" w:hAnsi="Helvetica Neue W23 for SKY Reg" w:cs="Helvetica Neue W23 for SKY Reg"/>
                <w:color w:val="000000" w:themeColor="text1"/>
                <w:sz w:val="21"/>
                <w:szCs w:val="21"/>
                <w:rtl/>
              </w:rPr>
              <w:t xml:space="preserve"> لذلك.</w:t>
            </w:r>
          </w:p>
        </w:tc>
        <w:tc>
          <w:tcPr>
            <w:tcW w:w="267" w:type="pct"/>
            <w:tcBorders>
              <w:bottom w:val="single" w:sz="1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3539D79" w14:textId="77777777" w:rsidR="00FF60E4" w:rsidRPr="00841AF2" w:rsidRDefault="00FF60E4" w:rsidP="00FF60E4">
            <w:pPr>
              <w:jc w:val="center"/>
              <w:rPr>
                <w:rFonts w:ascii="Helvetica Neue W23 for SKY Reg" w:eastAsia="Times New Roman" w:hAnsi="Helvetica Neue W23 for SKY Reg" w:cs="Helvetica Neue W23 for SKY Reg"/>
                <w:color w:val="000000"/>
                <w:sz w:val="24"/>
                <w:szCs w:val="24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39CCDF08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039518F8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09EB8B28" w14:textId="77777777" w:rsidR="00FF60E4" w:rsidRPr="00280EF6" w:rsidRDefault="00FF60E4" w:rsidP="00FF60E4">
            <w:pPr>
              <w:rPr>
                <w:sz w:val="36"/>
                <w:szCs w:val="36"/>
                <w:rtl/>
              </w:rPr>
            </w:pPr>
          </w:p>
        </w:tc>
      </w:tr>
    </w:tbl>
    <w:p w14:paraId="697BA50F" w14:textId="77777777" w:rsidR="00540C6F" w:rsidRPr="00FF60E4" w:rsidRDefault="00540C6F" w:rsidP="000056A2">
      <w:pPr>
        <w:rPr>
          <w:rFonts w:ascii="Helvetica Neue W23 for SKY Reg" w:hAnsi="Helvetica Neue W23 for SKY Reg" w:cs="Helvetica Neue W23 for SKY Reg"/>
          <w:sz w:val="2"/>
          <w:szCs w:val="2"/>
          <w:rtl/>
        </w:rPr>
      </w:pPr>
    </w:p>
    <w:p w14:paraId="41EDED68" w14:textId="77777777" w:rsidR="00540C6F" w:rsidRDefault="00540C6F" w:rsidP="00540C6F">
      <w:pPr>
        <w:rPr>
          <w:rtl/>
        </w:rPr>
      </w:pPr>
    </w:p>
    <w:p w14:paraId="29353CAB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1845968B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4CB3461F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5A30E806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012E4BF8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70BF0B21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5D006073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5839019F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04417500" w14:textId="77777777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5FB97417" w14:textId="118808B1" w:rsidR="00540C6F" w:rsidRDefault="00540C6F" w:rsidP="00540C6F">
      <w:pPr>
        <w:rPr>
          <w:rFonts w:ascii="Helvetica Neue W23 for SKY Reg" w:hAnsi="Helvetica Neue W23 for SKY Reg" w:cs="Helvetica Neue W23 for SKY Reg"/>
          <w:rtl/>
        </w:rPr>
      </w:pPr>
    </w:p>
    <w:p w14:paraId="373FEDF3" w14:textId="06D322E9" w:rsidR="00540C6F" w:rsidRDefault="00FF60E4" w:rsidP="00FF60E4">
      <w:pPr>
        <w:rPr>
          <w:rFonts w:ascii="Helvetica Neue W23 for SKY Reg" w:hAnsi="Helvetica Neue W23 for SKY Reg" w:cs="Helvetica Neue W23 for SKY Reg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58BD8B3" wp14:editId="1F13B66C">
                <wp:simplePos x="0" y="0"/>
                <wp:positionH relativeFrom="margin">
                  <wp:posOffset>138624</wp:posOffset>
                </wp:positionH>
                <wp:positionV relativeFrom="page">
                  <wp:posOffset>1072184</wp:posOffset>
                </wp:positionV>
                <wp:extent cx="5322570" cy="418465"/>
                <wp:effectExtent l="0" t="0" r="0" b="635"/>
                <wp:wrapNone/>
                <wp:docPr id="203230980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570" cy="4184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3CDCFC" w14:textId="77777777" w:rsidR="008B1BD5" w:rsidRPr="007C4063" w:rsidRDefault="008B1BD5" w:rsidP="00FF60E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Helvetica Neue W23 for SKY Reg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7C4063">
                              <w:rPr>
                                <w:rFonts w:ascii="Times New Roman" w:eastAsia="Times New Roman" w:hAnsi="Times New Roman" w:cs="Helvetica Neue W23 for SKY Reg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الأدوار</w:t>
                            </w:r>
                            <w:r w:rsidRPr="007C4063">
                              <w:rPr>
                                <w:rFonts w:ascii="Times New Roman" w:eastAsia="Times New Roman" w:hAnsi="Times New Roman" w:cs="Helvetica Neue W23 for SKY Reg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والمسؤوليات للعاملين على قواعد السلوك والمواظب</w:t>
                            </w:r>
                            <w:r w:rsidRPr="007C4063">
                              <w:rPr>
                                <w:rFonts w:ascii="Times New Roman" w:eastAsia="Times New Roman" w:hAnsi="Times New Roman" w:cs="Helvetica Neue W23 for SKY Reg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ة في المدرسة</w:t>
                            </w:r>
                          </w:p>
                          <w:p w14:paraId="48F68D6F" w14:textId="77777777" w:rsidR="008B1BD5" w:rsidRDefault="008B1BD5" w:rsidP="00FF60E4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BD8B3" id="_x0000_s1032" style="position:absolute;left:0;text-align:left;margin-left:10.9pt;margin-top:84.4pt;width:419.1pt;height:32.9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" fillcolor="#08a86a" stroked="f" strokeweight="1pt">
                <v:fill color2="#3d7dba" rotate="t" angle="90" focus="100%" type="gradient"/>
                <v:textbox>
                  <w:txbxContent>
                    <w:p w14:paraId="5B3CDCFC" w14:textId="77777777" w:rsidR="008B1BD5" w:rsidRPr="007C4063" w:rsidRDefault="008B1BD5" w:rsidP="00FF60E4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Helvetica Neue W23 for SKY Reg"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7C4063">
                        <w:rPr>
                          <w:rFonts w:ascii="Times New Roman" w:eastAsia="Times New Roman" w:hAnsi="Times New Roman" w:cs="Helvetica Neue W23 for SKY Reg" w:hint="cs"/>
                          <w:color w:val="FFFFFF" w:themeColor="background1"/>
                          <w:sz w:val="28"/>
                          <w:szCs w:val="28"/>
                          <w:rtl/>
                        </w:rPr>
                        <w:t>الأدوار</w:t>
                      </w:r>
                      <w:r w:rsidRPr="007C4063">
                        <w:rPr>
                          <w:rFonts w:ascii="Times New Roman" w:eastAsia="Times New Roman" w:hAnsi="Times New Roman" w:cs="Helvetica Neue W23 for SKY Reg"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والمسؤوليات للعاملين على قواعد السلوك والمواظب</w:t>
                      </w:r>
                      <w:r w:rsidRPr="007C4063">
                        <w:rPr>
                          <w:rFonts w:ascii="Times New Roman" w:eastAsia="Times New Roman" w:hAnsi="Times New Roman" w:cs="Helvetica Neue W23 for SKY Reg" w:hint="cs"/>
                          <w:color w:val="FFFFFF" w:themeColor="background1"/>
                          <w:sz w:val="28"/>
                          <w:szCs w:val="28"/>
                          <w:rtl/>
                        </w:rPr>
                        <w:t>ة في المدرسة</w:t>
                      </w:r>
                    </w:p>
                    <w:p w14:paraId="48F68D6F" w14:textId="77777777" w:rsidR="008B1BD5" w:rsidRDefault="008B1BD5" w:rsidP="00FF60E4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3304E73" w14:textId="77777777" w:rsidR="00540C6F" w:rsidRDefault="00540C6F" w:rsidP="000056A2">
      <w:pPr>
        <w:rPr>
          <w:rFonts w:ascii="Helvetica Neue W23 for SKY Reg" w:hAnsi="Helvetica Neue W23 for SKY Reg" w:cs="Helvetica Neue W23 for SKY Reg"/>
          <w:rtl/>
        </w:rPr>
      </w:pPr>
    </w:p>
    <w:p w14:paraId="77436E9F" w14:textId="77777777" w:rsidR="00540C6F" w:rsidRDefault="00540C6F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5A05815B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608075D2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749D0A45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5D3F13DA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32F06F47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3D1BB4E2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24036938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36244DF2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tbl>
      <w:tblPr>
        <w:tblStyle w:val="a6"/>
        <w:tblpPr w:leftFromText="180" w:rightFromText="180" w:vertAnchor="page" w:horzAnchor="page" w:tblpXSpec="center" w:tblpY="1966"/>
        <w:bidiVisual/>
        <w:tblW w:w="5204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6376"/>
        <w:gridCol w:w="507"/>
        <w:gridCol w:w="549"/>
        <w:gridCol w:w="546"/>
        <w:gridCol w:w="2048"/>
      </w:tblGrid>
      <w:tr w:rsidR="00CA798E" w:rsidRPr="00C233BB" w14:paraId="013E3114" w14:textId="77777777" w:rsidTr="00CA798E">
        <w:trPr>
          <w:trHeight w:val="425"/>
        </w:trPr>
        <w:tc>
          <w:tcPr>
            <w:tcW w:w="193" w:type="pct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0DA9A6"/>
            <w:vAlign w:val="center"/>
          </w:tcPr>
          <w:p w14:paraId="520B6D8E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sz w:val="20"/>
                <w:szCs w:val="20"/>
                <w:rtl/>
              </w:rPr>
              <w:lastRenderedPageBreak/>
              <w:t>م</w:t>
            </w:r>
          </w:p>
        </w:tc>
        <w:tc>
          <w:tcPr>
            <w:tcW w:w="3057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1B76C3CB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</w:pPr>
            <w:r w:rsidRPr="00C233BB"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  <w:t>دور لجنة التوجيه الط</w:t>
            </w: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sz w:val="28"/>
                <w:szCs w:val="28"/>
                <w:rtl/>
              </w:rPr>
              <w:t>لا</w:t>
            </w:r>
            <w:r w:rsidRPr="00C233BB"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  <w:t>بي بالمدرسة</w:t>
            </w:r>
          </w:p>
        </w:tc>
        <w:tc>
          <w:tcPr>
            <w:tcW w:w="768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3642091B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color w:val="FFFFFF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FFFFFF"/>
                <w:rtl/>
              </w:rPr>
              <w:t>مستوى التنفيذ</w:t>
            </w:r>
          </w:p>
        </w:tc>
        <w:tc>
          <w:tcPr>
            <w:tcW w:w="982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1E6419CB" w14:textId="77777777" w:rsidR="00CA798E" w:rsidRPr="00CA798E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FFFFFF"/>
                <w:rtl/>
              </w:rPr>
              <w:t>الملاحظات</w:t>
            </w:r>
          </w:p>
        </w:tc>
      </w:tr>
      <w:tr w:rsidR="00CA798E" w:rsidRPr="00C233BB" w14:paraId="093665C5" w14:textId="77777777" w:rsidTr="00CA798E">
        <w:trPr>
          <w:trHeight w:val="219"/>
        </w:trPr>
        <w:tc>
          <w:tcPr>
            <w:tcW w:w="193" w:type="pct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49ED85CF" w14:textId="77777777" w:rsidR="00CA798E" w:rsidRPr="00C233BB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0"/>
                <w:szCs w:val="20"/>
                <w:u w:val="single"/>
                <w:rtl/>
              </w:rPr>
            </w:pPr>
          </w:p>
        </w:tc>
        <w:tc>
          <w:tcPr>
            <w:tcW w:w="305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38334339" w14:textId="77777777" w:rsidR="00CA798E" w:rsidRPr="00C233BB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0"/>
                <w:szCs w:val="20"/>
                <w:u w:val="single"/>
                <w:rtl/>
              </w:rPr>
            </w:pPr>
          </w:p>
        </w:tc>
        <w:tc>
          <w:tcPr>
            <w:tcW w:w="243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A6ABAA" w14:textId="77777777" w:rsidR="00CA798E" w:rsidRPr="00CA798E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1</w:t>
            </w:r>
          </w:p>
        </w:tc>
        <w:tc>
          <w:tcPr>
            <w:tcW w:w="263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21456F4" w14:textId="77777777" w:rsidR="00CA798E" w:rsidRPr="00CA798E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2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15878FA" w14:textId="77777777" w:rsidR="00CA798E" w:rsidRPr="00CA798E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3</w:t>
            </w:r>
          </w:p>
        </w:tc>
        <w:tc>
          <w:tcPr>
            <w:tcW w:w="982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2A25DA5A" w14:textId="77777777" w:rsidR="00CA798E" w:rsidRPr="00C233BB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20"/>
                <w:szCs w:val="20"/>
                <w:u w:val="single"/>
                <w:rtl/>
              </w:rPr>
            </w:pPr>
          </w:p>
        </w:tc>
      </w:tr>
      <w:tr w:rsidR="00CA798E" w:rsidRPr="00C233BB" w14:paraId="1A4265EF" w14:textId="77777777" w:rsidTr="00CA798E">
        <w:trPr>
          <w:trHeight w:val="476"/>
        </w:trPr>
        <w:tc>
          <w:tcPr>
            <w:tcW w:w="19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06EAFD74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Fonts w:ascii="Helvetica Neue W23 for SKY Reg" w:hAnsi="Helvetica Neue W23 for SKY Reg" w:cs="Helvetica Neue W23 for SKY Reg"/>
                <w:rtl/>
              </w:rPr>
            </w:pPr>
          </w:p>
        </w:tc>
        <w:tc>
          <w:tcPr>
            <w:tcW w:w="3057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0009F82D" w14:textId="77777777" w:rsidR="00CA798E" w:rsidRPr="00CA798E" w:rsidRDefault="00CA798E" w:rsidP="00CA798E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تطبيق ما ورد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الدليل التنظيمي لمدارس التعليم العام.</w:t>
            </w:r>
          </w:p>
        </w:tc>
        <w:tc>
          <w:tcPr>
            <w:tcW w:w="243" w:type="pct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19829032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</w:tcPr>
          <w:p w14:paraId="40E28A55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26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4DE1C0E7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</w:pPr>
          </w:p>
        </w:tc>
        <w:tc>
          <w:tcPr>
            <w:tcW w:w="98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68B2465E" w14:textId="77777777" w:rsidR="00CA798E" w:rsidRPr="00C233BB" w:rsidRDefault="00CA798E" w:rsidP="00CA798E">
            <w:pPr>
              <w:tabs>
                <w:tab w:val="left" w:pos="676"/>
                <w:tab w:val="center" w:pos="1301"/>
              </w:tabs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</w:pPr>
          </w:p>
        </w:tc>
      </w:tr>
      <w:tr w:rsidR="00CA798E" w:rsidRPr="00C233BB" w14:paraId="0D9CB6F1" w14:textId="77777777" w:rsidTr="00CA798E">
        <w:trPr>
          <w:trHeight w:val="487"/>
        </w:trPr>
        <w:tc>
          <w:tcPr>
            <w:tcW w:w="193" w:type="pct"/>
            <w:shd w:val="clear" w:color="auto" w:fill="F2F2F2" w:themeFill="background1" w:themeFillShade="F2"/>
          </w:tcPr>
          <w:p w14:paraId="004D36E1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2F2F2" w:themeFill="background1" w:themeFillShade="F2"/>
          </w:tcPr>
          <w:p w14:paraId="2D3EF9EE" w14:textId="77777777" w:rsidR="00CA798E" w:rsidRPr="00CA798E" w:rsidRDefault="00CA798E" w:rsidP="00CA798E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دراسة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السلوكية التي تحدث من الطالب والطالبات بعد حدوثها مباشرة.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6406EF09" w14:textId="77777777" w:rsidR="00CA798E" w:rsidRPr="00C233BB" w:rsidRDefault="00CA798E" w:rsidP="00CA798E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790D10BF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05485F7C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4483C155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  <w:tr w:rsidR="00CA798E" w:rsidRPr="00C233BB" w14:paraId="42E59F10" w14:textId="77777777" w:rsidTr="00CA798E">
        <w:trPr>
          <w:trHeight w:val="660"/>
        </w:trPr>
        <w:tc>
          <w:tcPr>
            <w:tcW w:w="193" w:type="pct"/>
            <w:shd w:val="clear" w:color="auto" w:fill="FFFFFF" w:themeFill="background1"/>
          </w:tcPr>
          <w:p w14:paraId="502305F4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FFFFF" w:themeFill="background1"/>
          </w:tcPr>
          <w:p w14:paraId="6AA849A4" w14:textId="77777777" w:rsidR="00CA798E" w:rsidRPr="00CA798E" w:rsidRDefault="00CA798E" w:rsidP="00CA798E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ممارسة اللجنة للدور المنوط بها فيما يتعلق بفرص تحسين درجات السلوك للط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ب والطالبات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551DF6E9" w14:textId="77777777" w:rsidR="00CA798E" w:rsidRPr="00C233BB" w:rsidRDefault="00CA798E" w:rsidP="00CA798E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79963CC8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13A6B354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7D3A5BED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  <w:tr w:rsidR="00CA798E" w:rsidRPr="00C233BB" w14:paraId="409BA142" w14:textId="77777777" w:rsidTr="00CA798E">
        <w:trPr>
          <w:trHeight w:val="372"/>
        </w:trPr>
        <w:tc>
          <w:tcPr>
            <w:tcW w:w="193" w:type="pct"/>
            <w:shd w:val="clear" w:color="auto" w:fill="F2F2F2" w:themeFill="background1" w:themeFillShade="F2"/>
          </w:tcPr>
          <w:p w14:paraId="7E140E56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2F2F2" w:themeFill="background1" w:themeFillShade="F2"/>
          </w:tcPr>
          <w:p w14:paraId="6276FE2A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تصنيف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السلوكية التي لم ترد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الدليل حسب طبيعتها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وحِد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تها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0A017418" w14:textId="77777777" w:rsidR="00CA798E" w:rsidRPr="00C233BB" w:rsidRDefault="00CA798E" w:rsidP="00CA798E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74CF603B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2ABBB62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2140737F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  <w:tr w:rsidR="00CA798E" w:rsidRPr="00C233BB" w14:paraId="038B9CD7" w14:textId="77777777" w:rsidTr="00CA798E">
        <w:trPr>
          <w:trHeight w:val="761"/>
        </w:trPr>
        <w:tc>
          <w:tcPr>
            <w:tcW w:w="193" w:type="pct"/>
            <w:shd w:val="clear" w:color="auto" w:fill="FFFFFF" w:themeFill="background1"/>
          </w:tcPr>
          <w:p w14:paraId="2D863DD0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FFFFF" w:themeFill="background1"/>
          </w:tcPr>
          <w:p w14:paraId="11FE306D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تقوم اللجنة بتقدير أي سلوك إيجابي يصدر من الطالب ولم يذكر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فرص التعويض بما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يزيد عن ث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ث درجات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5F949399" w14:textId="77777777" w:rsidR="00CA798E" w:rsidRPr="00C233BB" w:rsidRDefault="00CA798E" w:rsidP="00CA798E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61EF31CB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30561116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70DA58BF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  <w:tr w:rsidR="00CA798E" w:rsidRPr="00C233BB" w14:paraId="34093E91" w14:textId="77777777" w:rsidTr="00CA798E">
        <w:trPr>
          <w:trHeight w:val="426"/>
        </w:trPr>
        <w:tc>
          <w:tcPr>
            <w:tcW w:w="193" w:type="pct"/>
            <w:shd w:val="clear" w:color="auto" w:fill="F2F2F2" w:themeFill="background1" w:themeFillShade="F2"/>
          </w:tcPr>
          <w:p w14:paraId="1E0C848D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2F2F2" w:themeFill="background1" w:themeFillShade="F2"/>
          </w:tcPr>
          <w:p w14:paraId="6145E1A6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التنسـيق مـع إدارة/ قسـم التربيـة الخاصـة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إدارة التعليـم او مكاتـب التعليـم، لدراسـة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التـي تصـدر مـن الطـاب والطالبـات ذوي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الاحتياجات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الخاصـة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برامـج دمـج 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وطالبـات التربيـة الخاصـة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مـدارس التعليـم العـام.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50EE81A2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68F00601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B23529E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752553B5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  <w:tr w:rsidR="00CA798E" w:rsidRPr="00C233BB" w14:paraId="5751B345" w14:textId="77777777" w:rsidTr="00CA798E">
        <w:trPr>
          <w:trHeight w:val="457"/>
        </w:trPr>
        <w:tc>
          <w:tcPr>
            <w:tcW w:w="193" w:type="pct"/>
            <w:shd w:val="clear" w:color="auto" w:fill="FFFFFF" w:themeFill="background1"/>
          </w:tcPr>
          <w:p w14:paraId="61B2053C" w14:textId="77777777" w:rsidR="00CA798E" w:rsidRPr="00C233BB" w:rsidRDefault="00CA798E" w:rsidP="00CA798E">
            <w:pPr>
              <w:pStyle w:val="a7"/>
              <w:numPr>
                <w:ilvl w:val="0"/>
                <w:numId w:val="25"/>
              </w:numPr>
              <w:jc w:val="both"/>
              <w:rPr>
                <w:rtl/>
              </w:rPr>
            </w:pPr>
          </w:p>
        </w:tc>
        <w:tc>
          <w:tcPr>
            <w:tcW w:w="3057" w:type="pct"/>
            <w:shd w:val="clear" w:color="auto" w:fill="FFFFFF" w:themeFill="background1"/>
          </w:tcPr>
          <w:p w14:paraId="057FB05B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توثيق محاضر اللجنة ومتابعة تنفيذ التوصيات.</w:t>
            </w:r>
          </w:p>
        </w:tc>
        <w:tc>
          <w:tcPr>
            <w:tcW w:w="243" w:type="pct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9D5992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4581E698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237823AC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52FD37C7" w14:textId="77777777" w:rsidR="00CA798E" w:rsidRPr="00C233BB" w:rsidRDefault="00CA798E" w:rsidP="00CA798E">
            <w:pPr>
              <w:rPr>
                <w:sz w:val="20"/>
                <w:szCs w:val="20"/>
                <w:rtl/>
              </w:rPr>
            </w:pPr>
          </w:p>
        </w:tc>
      </w:tr>
    </w:tbl>
    <w:p w14:paraId="04CBE847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4F86AF9E" w14:textId="77777777" w:rsidR="00CA798E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p w14:paraId="558DD9DD" w14:textId="77777777" w:rsidR="00CA798E" w:rsidRPr="00FF60E4" w:rsidRDefault="00CA798E" w:rsidP="000056A2">
      <w:pPr>
        <w:rPr>
          <w:rFonts w:ascii="Helvetica Neue W23 for SKY Reg" w:hAnsi="Helvetica Neue W23 for SKY Reg" w:cs="Helvetica Neue W23 for SKY Reg"/>
          <w:sz w:val="12"/>
          <w:szCs w:val="12"/>
          <w:rtl/>
        </w:rPr>
      </w:pPr>
    </w:p>
    <w:tbl>
      <w:tblPr>
        <w:tblStyle w:val="a6"/>
        <w:tblpPr w:leftFromText="180" w:rightFromText="180" w:vertAnchor="page" w:horzAnchor="page" w:tblpXSpec="center" w:tblpY="8366"/>
        <w:bidiVisual/>
        <w:tblW w:w="5249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380"/>
        <w:gridCol w:w="562"/>
        <w:gridCol w:w="553"/>
        <w:gridCol w:w="551"/>
        <w:gridCol w:w="2066"/>
      </w:tblGrid>
      <w:tr w:rsidR="00C233BB" w:rsidRPr="00C233BB" w14:paraId="02B3801D" w14:textId="77777777" w:rsidTr="00CA798E">
        <w:trPr>
          <w:trHeight w:val="425"/>
        </w:trPr>
        <w:tc>
          <w:tcPr>
            <w:tcW w:w="193" w:type="pct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0DA9A6"/>
            <w:vAlign w:val="center"/>
          </w:tcPr>
          <w:p w14:paraId="1255A2B3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rtl/>
              </w:rPr>
              <w:t>م</w:t>
            </w:r>
          </w:p>
        </w:tc>
        <w:tc>
          <w:tcPr>
            <w:tcW w:w="3033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7A4F75EE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</w:pPr>
            <w:r w:rsidRPr="00C233BB"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  <w:t>دور الموجه الط</w:t>
            </w: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sz w:val="28"/>
                <w:szCs w:val="28"/>
                <w:rtl/>
              </w:rPr>
              <w:t>لا</w:t>
            </w:r>
            <w:r w:rsidRPr="00C233BB"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  <w:t>بي/ الموجهة الط</w:t>
            </w: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sz w:val="28"/>
                <w:szCs w:val="28"/>
                <w:rtl/>
              </w:rPr>
              <w:t>لا</w:t>
            </w:r>
            <w:r w:rsidRPr="00C233BB">
              <w:rPr>
                <w:rFonts w:ascii="Helvetica Neue W23 for SKY Reg" w:hAnsi="Helvetica Neue W23 for SKY Reg" w:cs="Helvetica Neue W23 for SKY Reg"/>
                <w:color w:val="FFFFFF"/>
                <w:sz w:val="28"/>
                <w:szCs w:val="28"/>
                <w:rtl/>
              </w:rPr>
              <w:t>بية</w:t>
            </w:r>
          </w:p>
        </w:tc>
        <w:tc>
          <w:tcPr>
            <w:tcW w:w="792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556C218C" w14:textId="77777777" w:rsidR="00C233BB" w:rsidRPr="00C233BB" w:rsidRDefault="00C233BB" w:rsidP="00C233BB">
            <w:pPr>
              <w:rPr>
                <w:rFonts w:ascii="Helvetica Neue W23 for SKY Reg" w:hAnsi="Helvetica Neue W23 for SKY Reg" w:cs="Helvetica Neue W23 for SKY Reg"/>
                <w:color w:val="FFFFFF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rtl/>
              </w:rPr>
              <w:t>مستوى التنفيذ</w:t>
            </w:r>
          </w:p>
        </w:tc>
        <w:tc>
          <w:tcPr>
            <w:tcW w:w="982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304FDBE4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FFFFFF"/>
                <w:rtl/>
              </w:rPr>
              <w:t>الملاحظات</w:t>
            </w:r>
          </w:p>
        </w:tc>
      </w:tr>
      <w:tr w:rsidR="00C233BB" w:rsidRPr="00C233BB" w14:paraId="21A408DD" w14:textId="77777777" w:rsidTr="00CA798E">
        <w:trPr>
          <w:trHeight w:val="362"/>
        </w:trPr>
        <w:tc>
          <w:tcPr>
            <w:tcW w:w="193" w:type="pct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3B469A8C" w14:textId="77777777" w:rsidR="00C233BB" w:rsidRPr="00C233BB" w:rsidRDefault="00C233BB" w:rsidP="00C233BB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u w:val="single"/>
                <w:rtl/>
              </w:rPr>
            </w:pPr>
          </w:p>
        </w:tc>
        <w:tc>
          <w:tcPr>
            <w:tcW w:w="3033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1EA3C7AD" w14:textId="77777777" w:rsidR="00C233BB" w:rsidRPr="00C233BB" w:rsidRDefault="00C233BB" w:rsidP="00C233BB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u w:val="single"/>
                <w:rtl/>
              </w:rPr>
            </w:pPr>
          </w:p>
        </w:tc>
        <w:tc>
          <w:tcPr>
            <w:tcW w:w="267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300806" w14:textId="77777777" w:rsidR="00C233BB" w:rsidRPr="00CA798E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1</w:t>
            </w:r>
          </w:p>
        </w:tc>
        <w:tc>
          <w:tcPr>
            <w:tcW w:w="263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B08F4B" w14:textId="77777777" w:rsidR="00C233BB" w:rsidRPr="00CA798E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2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576042A" w14:textId="77777777" w:rsidR="00C233BB" w:rsidRPr="00CA798E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3</w:t>
            </w:r>
          </w:p>
        </w:tc>
        <w:tc>
          <w:tcPr>
            <w:tcW w:w="982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4B8AA9E1" w14:textId="77777777" w:rsidR="00C233BB" w:rsidRPr="00C233BB" w:rsidRDefault="00C233BB" w:rsidP="00C233BB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u w:val="single"/>
                <w:rtl/>
              </w:rPr>
            </w:pPr>
          </w:p>
        </w:tc>
      </w:tr>
      <w:tr w:rsidR="00C233BB" w:rsidRPr="00C233BB" w14:paraId="3E6BE4C9" w14:textId="77777777" w:rsidTr="00CA798E">
        <w:trPr>
          <w:trHeight w:val="1123"/>
        </w:trPr>
        <w:tc>
          <w:tcPr>
            <w:tcW w:w="19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2CF4BDE2" w14:textId="77777777" w:rsidR="00C233BB" w:rsidRPr="00C233BB" w:rsidRDefault="00C233BB" w:rsidP="00C233BB">
            <w:pPr>
              <w:pStyle w:val="a7"/>
              <w:numPr>
                <w:ilvl w:val="0"/>
                <w:numId w:val="26"/>
              </w:numPr>
              <w:jc w:val="both"/>
              <w:rPr>
                <w:rFonts w:ascii="Helvetica Neue W23 for SKY Reg" w:hAnsi="Helvetica Neue W23 for SKY Reg" w:cs="Helvetica Neue W23 for SKY Reg"/>
                <w:sz w:val="22"/>
                <w:szCs w:val="22"/>
                <w:rtl/>
              </w:rPr>
            </w:pPr>
          </w:p>
        </w:tc>
        <w:tc>
          <w:tcPr>
            <w:tcW w:w="303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44255866" w14:textId="77777777" w:rsidR="00C233BB" w:rsidRPr="00CA798E" w:rsidRDefault="00C233BB" w:rsidP="00C233BB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المشــاركة مــع إدارة المدرســة وأعضــاء المجتمــع المدرســي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بالأساليب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التربويــة المناســبة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تفعيــل الجانــب التثقيفــي، والتوعيــة بقواعــد الســلوك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والمواظبــة للطــ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ب وطالبــات وأوليــاء أمورهــم ومنظومــة العمــل التربــوي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.</w:t>
            </w:r>
          </w:p>
        </w:tc>
        <w:tc>
          <w:tcPr>
            <w:tcW w:w="267" w:type="pct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67BD1DF7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rtl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</w:tcPr>
          <w:p w14:paraId="5D336F8F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rtl/>
              </w:rPr>
            </w:pPr>
          </w:p>
        </w:tc>
        <w:tc>
          <w:tcPr>
            <w:tcW w:w="26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194BB132" w14:textId="77777777" w:rsidR="00C233BB" w:rsidRPr="00C233BB" w:rsidRDefault="00C233BB" w:rsidP="00C233BB">
            <w:pPr>
              <w:jc w:val="center"/>
              <w:rPr>
                <w:rFonts w:ascii="Helvetica Neue W23 for SKY Reg" w:hAnsi="Helvetica Neue W23 for SKY Reg" w:cs="Helvetica Neue W23 for SKY Reg"/>
                <w:rtl/>
              </w:rPr>
            </w:pPr>
          </w:p>
        </w:tc>
        <w:tc>
          <w:tcPr>
            <w:tcW w:w="98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07D98264" w14:textId="77777777" w:rsidR="00C233BB" w:rsidRPr="00C233BB" w:rsidRDefault="00C233BB" w:rsidP="00C233BB">
            <w:pPr>
              <w:tabs>
                <w:tab w:val="left" w:pos="676"/>
                <w:tab w:val="center" w:pos="1301"/>
              </w:tabs>
              <w:rPr>
                <w:rFonts w:ascii="Helvetica Neue W23 for SKY Reg" w:hAnsi="Helvetica Neue W23 for SKY Reg" w:cs="Helvetica Neue W23 for SKY Reg"/>
                <w:rtl/>
              </w:rPr>
            </w:pPr>
          </w:p>
        </w:tc>
      </w:tr>
      <w:tr w:rsidR="00C233BB" w:rsidRPr="00C233BB" w14:paraId="05D6AB76" w14:textId="77777777" w:rsidTr="00CA798E">
        <w:trPr>
          <w:trHeight w:val="792"/>
        </w:trPr>
        <w:tc>
          <w:tcPr>
            <w:tcW w:w="193" w:type="pct"/>
            <w:shd w:val="clear" w:color="auto" w:fill="F2F2F2" w:themeFill="background1" w:themeFillShade="F2"/>
          </w:tcPr>
          <w:p w14:paraId="4C34BE2C" w14:textId="77777777" w:rsidR="00C233BB" w:rsidRPr="00C233BB" w:rsidRDefault="00C233BB" w:rsidP="00C233BB">
            <w:pPr>
              <w:pStyle w:val="a7"/>
              <w:numPr>
                <w:ilvl w:val="0"/>
                <w:numId w:val="26"/>
              </w:numPr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1E707EF2" w14:textId="77777777" w:rsidR="00C233BB" w:rsidRPr="00CA798E" w:rsidRDefault="00C233BB" w:rsidP="00C233BB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دراسة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حالات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والطالبات الذين وقعوا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إحدى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السلوكية التي تتضمنها القواعد واختيار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الأساليب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التربوية المناسبة لكل حالة.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5CC2BF09" w14:textId="77777777" w:rsidR="00C233BB" w:rsidRPr="00C233BB" w:rsidRDefault="00C233BB" w:rsidP="00C233BB">
            <w:pPr>
              <w:jc w:val="center"/>
              <w:rPr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3627B428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2C372DFC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5BEBF303" w14:textId="77777777" w:rsidR="00C233BB" w:rsidRPr="00C233BB" w:rsidRDefault="00C233BB" w:rsidP="00C233BB">
            <w:pPr>
              <w:rPr>
                <w:rtl/>
              </w:rPr>
            </w:pPr>
          </w:p>
        </w:tc>
      </w:tr>
      <w:tr w:rsidR="00C233BB" w:rsidRPr="00C233BB" w14:paraId="326ADBC9" w14:textId="77777777" w:rsidTr="00CA798E">
        <w:trPr>
          <w:trHeight w:val="852"/>
        </w:trPr>
        <w:tc>
          <w:tcPr>
            <w:tcW w:w="193" w:type="pct"/>
            <w:shd w:val="clear" w:color="auto" w:fill="FFFFFF" w:themeFill="background1"/>
          </w:tcPr>
          <w:p w14:paraId="177C7A87" w14:textId="77777777" w:rsidR="00C233BB" w:rsidRPr="00C233BB" w:rsidRDefault="00C233BB" w:rsidP="00C233BB">
            <w:pPr>
              <w:pStyle w:val="a7"/>
              <w:numPr>
                <w:ilvl w:val="0"/>
                <w:numId w:val="26"/>
              </w:numPr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1D754A69" w14:textId="77777777" w:rsidR="00C233BB" w:rsidRPr="00CA798E" w:rsidRDefault="00C233BB" w:rsidP="00C233BB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التنسـيق والمشـاركة مـع المعلميـن المسـؤولين عـن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الأنشطة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التربويـة المنفـذة داخـل المدرسـة أو خارجهـا؛ لرعايـة الطـ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ب والطالبـات المخالفين سـلوكيا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وتوفيـر فـرص تحسـين درجـات السـلوك، وتقديـر مـا يسـتحقه الطـاب والطالبـات مـن درجـات تعويضيـة.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37B46EEB" w14:textId="77777777" w:rsidR="00C233BB" w:rsidRPr="00C233BB" w:rsidRDefault="00C233BB" w:rsidP="00C233BB">
            <w:pPr>
              <w:jc w:val="center"/>
              <w:rPr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200FFFDF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20D7C0F7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10128AFE" w14:textId="77777777" w:rsidR="00C233BB" w:rsidRPr="00C233BB" w:rsidRDefault="00C233BB" w:rsidP="00C233BB">
            <w:pPr>
              <w:rPr>
                <w:rtl/>
              </w:rPr>
            </w:pPr>
          </w:p>
        </w:tc>
      </w:tr>
      <w:tr w:rsidR="00C233BB" w:rsidRPr="00C233BB" w14:paraId="77062308" w14:textId="77777777" w:rsidTr="00CA798E">
        <w:trPr>
          <w:trHeight w:val="740"/>
        </w:trPr>
        <w:tc>
          <w:tcPr>
            <w:tcW w:w="193" w:type="pct"/>
            <w:shd w:val="clear" w:color="auto" w:fill="F2F2F2" w:themeFill="background1" w:themeFillShade="F2"/>
          </w:tcPr>
          <w:p w14:paraId="487E799F" w14:textId="77777777" w:rsidR="00C233BB" w:rsidRPr="00C233BB" w:rsidRDefault="00C233BB" w:rsidP="00C233BB">
            <w:pPr>
              <w:pStyle w:val="a7"/>
              <w:numPr>
                <w:ilvl w:val="0"/>
                <w:numId w:val="26"/>
              </w:numPr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370CAD2B" w14:textId="0F5A6737" w:rsidR="00C233BB" w:rsidRPr="00CA798E" w:rsidRDefault="00C233BB" w:rsidP="00C233BB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دراسة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حالات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الطالب والطالبات متكرري الغياب والتأخير، وتقديم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الأساليب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التربوية المناسبة لهم ومتابعتهم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7C5C0D61" w14:textId="77777777" w:rsidR="00C233BB" w:rsidRPr="00C233BB" w:rsidRDefault="00C233BB" w:rsidP="00C233BB">
            <w:pPr>
              <w:jc w:val="center"/>
              <w:rPr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727A3C5E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66AE559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5DED6344" w14:textId="77777777" w:rsidR="00C233BB" w:rsidRPr="00C233BB" w:rsidRDefault="00C233BB" w:rsidP="00C233BB">
            <w:pPr>
              <w:rPr>
                <w:rtl/>
              </w:rPr>
            </w:pPr>
          </w:p>
        </w:tc>
      </w:tr>
      <w:tr w:rsidR="00C233BB" w:rsidRPr="00C233BB" w14:paraId="592D6657" w14:textId="77777777" w:rsidTr="00CA798E">
        <w:trPr>
          <w:trHeight w:val="724"/>
        </w:trPr>
        <w:tc>
          <w:tcPr>
            <w:tcW w:w="193" w:type="pct"/>
            <w:shd w:val="clear" w:color="auto" w:fill="FFFFFF" w:themeFill="background1"/>
          </w:tcPr>
          <w:p w14:paraId="417AE95C" w14:textId="77777777" w:rsidR="00C233BB" w:rsidRPr="00C233BB" w:rsidRDefault="00C233BB" w:rsidP="00C233BB">
            <w:pPr>
              <w:pStyle w:val="a7"/>
              <w:numPr>
                <w:ilvl w:val="0"/>
                <w:numId w:val="26"/>
              </w:numPr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23574737" w14:textId="77777777" w:rsidR="00C233BB" w:rsidRPr="00CA798E" w:rsidRDefault="00C233BB" w:rsidP="00C233BB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التزام الموجه/ة الطالبي/ة بمسؤولياته وواجباته بدقة وموضوعية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تنفيذ ماورد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قواعد السلوك والمواظبة والتوجيهات والتعليمات ذات العالقة.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6653C5D2" w14:textId="77777777" w:rsidR="00C233BB" w:rsidRPr="00C233BB" w:rsidRDefault="00C233BB" w:rsidP="00C233BB">
            <w:pPr>
              <w:jc w:val="center"/>
              <w:rPr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36D8F603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3C629A12" w14:textId="77777777" w:rsidR="00C233BB" w:rsidRPr="00C233BB" w:rsidRDefault="00C233BB" w:rsidP="00C233BB">
            <w:pPr>
              <w:rPr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2DBD7B3C" w14:textId="77777777" w:rsidR="00C233BB" w:rsidRPr="00C233BB" w:rsidRDefault="00C233BB" w:rsidP="00C233BB">
            <w:pPr>
              <w:rPr>
                <w:rtl/>
              </w:rPr>
            </w:pPr>
          </w:p>
        </w:tc>
      </w:tr>
    </w:tbl>
    <w:p w14:paraId="6B8AABCE" w14:textId="77777777" w:rsidR="00540C6F" w:rsidRPr="000056A2" w:rsidRDefault="00540C6F" w:rsidP="000056A2">
      <w:pPr>
        <w:rPr>
          <w:rFonts w:ascii="Helvetica Neue W23 for SKY Reg" w:hAnsi="Helvetica Neue W23 for SKY Reg" w:cs="Helvetica Neue W23 for SKY Reg"/>
          <w:rtl/>
        </w:rPr>
      </w:pPr>
    </w:p>
    <w:p w14:paraId="3EC88276" w14:textId="093A3050" w:rsidR="00591F55" w:rsidRPr="001911A7" w:rsidRDefault="00591F55" w:rsidP="001911A7">
      <w:pPr>
        <w:pStyle w:val="a7"/>
        <w:rPr>
          <w:rFonts w:ascii="Helvetica Neue W23 for SKY Bd" w:hAnsi="Helvetica Neue W23 for SKY Bd" w:cs="Helvetica Neue W23 for SKY Bd"/>
          <w:sz w:val="32"/>
          <w:szCs w:val="32"/>
          <w:rtl/>
        </w:rPr>
      </w:pPr>
    </w:p>
    <w:p w14:paraId="0CDBFEE6" w14:textId="77777777" w:rsidR="005B673A" w:rsidRPr="00C233BB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02FAF8C0" w14:textId="77777777" w:rsidR="005B673A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4B5D976E" w14:textId="77777777" w:rsidR="005B673A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tbl>
      <w:tblPr>
        <w:tblStyle w:val="a6"/>
        <w:tblpPr w:leftFromText="180" w:rightFromText="180" w:vertAnchor="page" w:horzAnchor="page" w:tblpXSpec="center" w:tblpY="2456"/>
        <w:bidiVisual/>
        <w:tblW w:w="5267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"/>
        <w:gridCol w:w="6402"/>
        <w:gridCol w:w="564"/>
        <w:gridCol w:w="555"/>
        <w:gridCol w:w="553"/>
        <w:gridCol w:w="2073"/>
      </w:tblGrid>
      <w:tr w:rsidR="00CA798E" w:rsidRPr="00352E3E" w14:paraId="0B851F7B" w14:textId="77777777" w:rsidTr="00CA798E">
        <w:trPr>
          <w:trHeight w:val="425"/>
        </w:trPr>
        <w:tc>
          <w:tcPr>
            <w:tcW w:w="193" w:type="pct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0DA9A6"/>
            <w:vAlign w:val="center"/>
          </w:tcPr>
          <w:p w14:paraId="2060E62B" w14:textId="77777777" w:rsidR="00CA798E" w:rsidRPr="00365F61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32"/>
                <w:szCs w:val="32"/>
                <w:rtl/>
              </w:rPr>
              <w:lastRenderedPageBreak/>
              <w:t>م</w:t>
            </w:r>
          </w:p>
        </w:tc>
        <w:tc>
          <w:tcPr>
            <w:tcW w:w="3033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406ABD96" w14:textId="77777777" w:rsidR="00CA798E" w:rsidRPr="00365F61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FF60E4"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  <w:t>دور المعلم/المعلمة</w:t>
            </w:r>
          </w:p>
        </w:tc>
        <w:tc>
          <w:tcPr>
            <w:tcW w:w="792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0DA9A6"/>
            <w:vAlign w:val="center"/>
          </w:tcPr>
          <w:p w14:paraId="59F805A6" w14:textId="77777777" w:rsidR="00CA798E" w:rsidRPr="00365F61" w:rsidRDefault="00CA798E" w:rsidP="00CA798E">
            <w:pPr>
              <w:rPr>
                <w:rFonts w:ascii="Helvetica Neue W23 for SKY Reg" w:hAnsi="Helvetica Neue W23 for SKY Reg" w:cs="Helvetica Neue W23 for SKY Reg"/>
                <w:color w:val="FFFFFF"/>
                <w:sz w:val="24"/>
                <w:szCs w:val="24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24"/>
                <w:szCs w:val="24"/>
                <w:rtl/>
              </w:rPr>
              <w:t>مستوى التنفيذ</w:t>
            </w:r>
          </w:p>
        </w:tc>
        <w:tc>
          <w:tcPr>
            <w:tcW w:w="982" w:type="pct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0DA9A6"/>
            <w:vAlign w:val="center"/>
          </w:tcPr>
          <w:p w14:paraId="1AFD8933" w14:textId="77777777" w:rsidR="00CA798E" w:rsidRPr="00365F61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32"/>
                <w:szCs w:val="32"/>
                <w:rtl/>
              </w:rPr>
            </w:pPr>
            <w:r w:rsidRPr="00365F61">
              <w:rPr>
                <w:rFonts w:ascii="Helvetica Neue W23 for SKY Reg" w:hAnsi="Helvetica Neue W23 for SKY Reg" w:cs="Helvetica Neue W23 for SKY Reg" w:hint="cs"/>
                <w:color w:val="FFFFFF"/>
                <w:sz w:val="28"/>
                <w:szCs w:val="28"/>
                <w:rtl/>
              </w:rPr>
              <w:t>الملاحظات</w:t>
            </w:r>
          </w:p>
        </w:tc>
      </w:tr>
      <w:tr w:rsidR="00CA798E" w:rsidRPr="00352E3E" w14:paraId="365427F4" w14:textId="77777777" w:rsidTr="00CA798E">
        <w:trPr>
          <w:trHeight w:val="362"/>
        </w:trPr>
        <w:tc>
          <w:tcPr>
            <w:tcW w:w="193" w:type="pct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0D155CC5" w14:textId="77777777" w:rsidR="00CA798E" w:rsidRPr="00365F61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  <w:tc>
          <w:tcPr>
            <w:tcW w:w="3033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0794B60E" w14:textId="77777777" w:rsidR="00CA798E" w:rsidRPr="00365F61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  <w:tc>
          <w:tcPr>
            <w:tcW w:w="267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18EB4F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1</w:t>
            </w:r>
          </w:p>
        </w:tc>
        <w:tc>
          <w:tcPr>
            <w:tcW w:w="263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A0826B1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2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5C12AD9" w14:textId="77777777" w:rsidR="00CA798E" w:rsidRPr="00C233BB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C233BB">
              <w:rPr>
                <w:rFonts w:ascii="Helvetica Neue W23 for SKY Reg" w:hAnsi="Helvetica Neue W23 for SKY Reg" w:cs="Helvetica Neue W23 for SKY Reg" w:hint="cs"/>
                <w:color w:val="000000" w:themeColor="text1"/>
                <w:rtl/>
              </w:rPr>
              <w:t>3</w:t>
            </w:r>
          </w:p>
        </w:tc>
        <w:tc>
          <w:tcPr>
            <w:tcW w:w="982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0DA9A6"/>
            <w:vAlign w:val="center"/>
          </w:tcPr>
          <w:p w14:paraId="2E957271" w14:textId="77777777" w:rsidR="00CA798E" w:rsidRPr="00365F61" w:rsidRDefault="00CA798E" w:rsidP="00CA798E">
            <w:pPr>
              <w:rPr>
                <w:rFonts w:ascii="Helvetica Neue W23 for SKY Reg" w:hAnsi="Helvetica Neue W23 for SKY Reg" w:cs="Helvetica Neue W23 for SKY Reg"/>
                <w:b/>
                <w:bCs/>
                <w:color w:val="FFFFFF"/>
                <w:sz w:val="32"/>
                <w:szCs w:val="32"/>
                <w:u w:val="single"/>
                <w:rtl/>
              </w:rPr>
            </w:pPr>
          </w:p>
        </w:tc>
      </w:tr>
      <w:tr w:rsidR="00CA798E" w:rsidRPr="00352E3E" w14:paraId="5FE2813A" w14:textId="77777777" w:rsidTr="00CA798E">
        <w:trPr>
          <w:trHeight w:val="798"/>
        </w:trPr>
        <w:tc>
          <w:tcPr>
            <w:tcW w:w="19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558D7961" w14:textId="77777777" w:rsidR="00CA798E" w:rsidRPr="00365F61" w:rsidRDefault="00CA798E" w:rsidP="00CA798E">
            <w:pPr>
              <w:pStyle w:val="a7"/>
              <w:numPr>
                <w:ilvl w:val="0"/>
                <w:numId w:val="27"/>
              </w:numPr>
              <w:jc w:val="both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3033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2F7671DB" w14:textId="77777777" w:rsidR="00CA798E" w:rsidRPr="00CA798E" w:rsidRDefault="00CA798E" w:rsidP="00CA798E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الالتزام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بالتوجيهات والتعليمات التربوية التي تضمنتها قواعد السلوك والمواظبة ذات العالقة برسالته التربوية داخل المدرسة وخارجها.</w:t>
            </w:r>
          </w:p>
        </w:tc>
        <w:tc>
          <w:tcPr>
            <w:tcW w:w="267" w:type="pct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6DFA9C72" w14:textId="77777777" w:rsidR="00CA798E" w:rsidRPr="004204B5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</w:tcPr>
          <w:p w14:paraId="4250C2F7" w14:textId="77777777" w:rsidR="00CA798E" w:rsidRPr="004204B5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26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2F5459D2" w14:textId="77777777" w:rsidR="00CA798E" w:rsidRPr="004204B5" w:rsidRDefault="00CA798E" w:rsidP="00CA798E">
            <w:pPr>
              <w:jc w:val="center"/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  <w:tc>
          <w:tcPr>
            <w:tcW w:w="982" w:type="pct"/>
            <w:tcBorders>
              <w:top w:val="single" w:sz="12" w:space="0" w:color="auto"/>
            </w:tcBorders>
            <w:shd w:val="clear" w:color="auto" w:fill="FFFFFF" w:themeFill="background1"/>
          </w:tcPr>
          <w:p w14:paraId="520689D5" w14:textId="77777777" w:rsidR="00CA798E" w:rsidRPr="004204B5" w:rsidRDefault="00CA798E" w:rsidP="00CA798E">
            <w:pPr>
              <w:tabs>
                <w:tab w:val="left" w:pos="676"/>
                <w:tab w:val="center" w:pos="1301"/>
              </w:tabs>
              <w:rPr>
                <w:rFonts w:ascii="Helvetica Neue W23 for SKY Reg" w:hAnsi="Helvetica Neue W23 for SKY Reg" w:cs="Helvetica Neue W23 for SKY Reg"/>
                <w:sz w:val="24"/>
                <w:szCs w:val="24"/>
                <w:rtl/>
              </w:rPr>
            </w:pPr>
          </w:p>
        </w:tc>
      </w:tr>
      <w:tr w:rsidR="00CA798E" w:rsidRPr="00352E3E" w14:paraId="04D3BD3B" w14:textId="77777777" w:rsidTr="00CA798E">
        <w:trPr>
          <w:trHeight w:val="1623"/>
        </w:trPr>
        <w:tc>
          <w:tcPr>
            <w:tcW w:w="193" w:type="pct"/>
            <w:shd w:val="clear" w:color="auto" w:fill="F2F2F2" w:themeFill="background1" w:themeFillShade="F2"/>
          </w:tcPr>
          <w:p w14:paraId="0F84678A" w14:textId="77777777" w:rsidR="00CA798E" w:rsidRPr="00365F61" w:rsidRDefault="00CA798E" w:rsidP="00CA798E">
            <w:pPr>
              <w:pStyle w:val="a7"/>
              <w:numPr>
                <w:ilvl w:val="0"/>
                <w:numId w:val="27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6584C7F6" w14:textId="77777777" w:rsidR="00CA798E" w:rsidRPr="00CA798E" w:rsidRDefault="00CA798E" w:rsidP="00CA798E">
            <w:pPr>
              <w:jc w:val="both"/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تحفيـز الط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والطالبـات وحثهـم علـى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الالتزام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بالسـلوكيات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الإيجابية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والقيـم الفاضلـة، والقـدوة الحسـنة، والتقيـد بمـا ورد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قواعـد السـلوك والمواظبـة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في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التعامـل مـع مواقـف الطـ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والطالبـات السـلوكية، والسـعي لتجنيبهـم أسـباب الوقـوع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السـلوكية الـواردة فيهـا، والعمـل علـى تعديـل السـلوك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غيـر المرغـوب لـدى ط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بـه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والاستفادة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ذلـك مـن المنهـج المدرسـي،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ودليل التربوييـن لرعايـة السـلوك وتقويمـه.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31F8165D" w14:textId="77777777" w:rsidR="00CA798E" w:rsidRPr="00280EF6" w:rsidRDefault="00CA798E" w:rsidP="00CA798E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157EBA24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39B7AE14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569DF52E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</w:tr>
      <w:tr w:rsidR="00CA798E" w:rsidRPr="00352E3E" w14:paraId="5C05765B" w14:textId="77777777" w:rsidTr="00CA798E">
        <w:trPr>
          <w:trHeight w:val="852"/>
        </w:trPr>
        <w:tc>
          <w:tcPr>
            <w:tcW w:w="193" w:type="pct"/>
            <w:shd w:val="clear" w:color="auto" w:fill="FFFFFF" w:themeFill="background1"/>
          </w:tcPr>
          <w:p w14:paraId="4A0F39E7" w14:textId="77777777" w:rsidR="00CA798E" w:rsidRPr="00365F61" w:rsidRDefault="00CA798E" w:rsidP="00CA798E">
            <w:pPr>
              <w:pStyle w:val="a7"/>
              <w:numPr>
                <w:ilvl w:val="0"/>
                <w:numId w:val="27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452D38F8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القيــام مباشــرة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بالإجراءات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الثالثــة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الأولى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مــن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الدرجــة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الأولى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، وإحالــة أســماء الطــ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والطالبــات المخالفيــن الذيــن لــم </w:t>
            </w:r>
            <w:proofErr w:type="spellStart"/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>يتجاوبــوا</w:t>
            </w:r>
            <w:proofErr w:type="spellEnd"/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مــع جهــوده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التربويــة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لإدارة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المدرســة.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72EF6B11" w14:textId="77777777" w:rsidR="00CA798E" w:rsidRPr="00280EF6" w:rsidRDefault="00CA798E" w:rsidP="00CA798E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65EB575F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1083BC71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28E1083B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</w:tr>
      <w:tr w:rsidR="00CA798E" w:rsidRPr="00352E3E" w14:paraId="572993FB" w14:textId="77777777" w:rsidTr="00CA798E">
        <w:trPr>
          <w:trHeight w:val="852"/>
        </w:trPr>
        <w:tc>
          <w:tcPr>
            <w:tcW w:w="193" w:type="pct"/>
            <w:shd w:val="clear" w:color="auto" w:fill="F2F2F2" w:themeFill="background1" w:themeFillShade="F2"/>
          </w:tcPr>
          <w:p w14:paraId="589A605E" w14:textId="77777777" w:rsidR="00CA798E" w:rsidRPr="00365F61" w:rsidRDefault="00CA798E" w:rsidP="00CA798E">
            <w:pPr>
              <w:pStyle w:val="a7"/>
              <w:numPr>
                <w:ilvl w:val="0"/>
                <w:numId w:val="27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2F2F2" w:themeFill="background1" w:themeFillShade="F2"/>
          </w:tcPr>
          <w:p w14:paraId="356FD1C9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رصـد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المشكلات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السـلوكية التـي يرتكبهـا الطـ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لا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ب والطالبـات داخـل الفصـل أو خارجـه أو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المنصـة مـن الدرجـة الثانيـة فأعلـى، والتـي باشـرها المعلـم أو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وقـف عليهـا بنفسـه، وتسـليم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الأسماء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لإدارة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المدرسـة.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2F2F2" w:themeFill="background1" w:themeFillShade="F2"/>
          </w:tcPr>
          <w:p w14:paraId="1DCFEB7B" w14:textId="77777777" w:rsidR="00CA798E" w:rsidRPr="00280EF6" w:rsidRDefault="00CA798E" w:rsidP="00CA798E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2F2F2" w:themeFill="background1" w:themeFillShade="F2"/>
          </w:tcPr>
          <w:p w14:paraId="4C8990E5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</w:tcPr>
          <w:p w14:paraId="54887868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2F2F2" w:themeFill="background1" w:themeFillShade="F2"/>
          </w:tcPr>
          <w:p w14:paraId="1280181C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</w:tr>
      <w:tr w:rsidR="00CA798E" w:rsidRPr="00352E3E" w14:paraId="6E1A32F1" w14:textId="77777777" w:rsidTr="00CA798E">
        <w:trPr>
          <w:trHeight w:val="776"/>
        </w:trPr>
        <w:tc>
          <w:tcPr>
            <w:tcW w:w="193" w:type="pct"/>
            <w:shd w:val="clear" w:color="auto" w:fill="FFFFFF" w:themeFill="background1"/>
          </w:tcPr>
          <w:p w14:paraId="711EEBA8" w14:textId="77777777" w:rsidR="00CA798E" w:rsidRPr="00365F61" w:rsidRDefault="00CA798E" w:rsidP="00CA798E">
            <w:pPr>
              <w:pStyle w:val="a7"/>
              <w:numPr>
                <w:ilvl w:val="0"/>
                <w:numId w:val="27"/>
              </w:numPr>
              <w:jc w:val="both"/>
              <w:rPr>
                <w:sz w:val="36"/>
                <w:szCs w:val="36"/>
                <w:rtl/>
              </w:rPr>
            </w:pPr>
          </w:p>
        </w:tc>
        <w:tc>
          <w:tcPr>
            <w:tcW w:w="3033" w:type="pct"/>
            <w:shd w:val="clear" w:color="auto" w:fill="FFFFFF" w:themeFill="background1"/>
          </w:tcPr>
          <w:p w14:paraId="4A438650" w14:textId="77777777" w:rsidR="00CA798E" w:rsidRPr="00CA798E" w:rsidRDefault="00CA798E" w:rsidP="00CA798E">
            <w:pPr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</w:pP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أداء المسؤوليات والواجبات بدقة وموضوعية،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تنفيذ ماورد </w:t>
            </w:r>
            <w:r w:rsidRPr="00CA798E">
              <w:rPr>
                <w:rFonts w:ascii="Helvetica Neue W23 for SKY Reg" w:hAnsi="Helvetica Neue W23 for SKY Reg" w:cs="Helvetica Neue W23 for SKY Reg" w:hint="cs"/>
                <w:sz w:val="21"/>
                <w:szCs w:val="21"/>
                <w:rtl/>
              </w:rPr>
              <w:t>في</w:t>
            </w:r>
            <w:r w:rsidRPr="00CA798E">
              <w:rPr>
                <w:rFonts w:ascii="Helvetica Neue W23 for SKY Reg" w:hAnsi="Helvetica Neue W23 for SKY Reg" w:cs="Helvetica Neue W23 for SKY Reg"/>
                <w:sz w:val="21"/>
                <w:szCs w:val="21"/>
                <w:rtl/>
              </w:rPr>
              <w:t xml:space="preserve"> قواعد السلوك والمواظبة والتعليمات والتوجيهات ذات العالقة.</w:t>
            </w:r>
          </w:p>
        </w:tc>
        <w:tc>
          <w:tcPr>
            <w:tcW w:w="267" w:type="pct"/>
            <w:tcBorders>
              <w:right w:val="single" w:sz="8" w:space="0" w:color="auto"/>
            </w:tcBorders>
            <w:shd w:val="clear" w:color="auto" w:fill="FFFFFF" w:themeFill="background1"/>
          </w:tcPr>
          <w:p w14:paraId="1B8495B0" w14:textId="77777777" w:rsidR="00CA798E" w:rsidRPr="00280EF6" w:rsidRDefault="00CA798E" w:rsidP="00CA798E">
            <w:pPr>
              <w:jc w:val="center"/>
              <w:rPr>
                <w:sz w:val="36"/>
                <w:szCs w:val="36"/>
                <w:rtl/>
              </w:rPr>
            </w:pPr>
          </w:p>
        </w:tc>
        <w:tc>
          <w:tcPr>
            <w:tcW w:w="263" w:type="pct"/>
            <w:tcBorders>
              <w:left w:val="single" w:sz="8" w:space="0" w:color="auto"/>
            </w:tcBorders>
            <w:shd w:val="clear" w:color="auto" w:fill="FFFFFF" w:themeFill="background1"/>
          </w:tcPr>
          <w:p w14:paraId="486F469F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262" w:type="pct"/>
            <w:shd w:val="clear" w:color="auto" w:fill="FFFFFF" w:themeFill="background1"/>
          </w:tcPr>
          <w:p w14:paraId="6FF518C0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  <w:tc>
          <w:tcPr>
            <w:tcW w:w="982" w:type="pct"/>
            <w:shd w:val="clear" w:color="auto" w:fill="FFFFFF" w:themeFill="background1"/>
          </w:tcPr>
          <w:p w14:paraId="28C37989" w14:textId="77777777" w:rsidR="00CA798E" w:rsidRPr="00280EF6" w:rsidRDefault="00CA798E" w:rsidP="00CA798E">
            <w:pPr>
              <w:rPr>
                <w:sz w:val="36"/>
                <w:szCs w:val="36"/>
                <w:rtl/>
              </w:rPr>
            </w:pPr>
          </w:p>
        </w:tc>
      </w:tr>
    </w:tbl>
    <w:p w14:paraId="3FACA005" w14:textId="77777777" w:rsidR="005B673A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461FA090" w14:textId="77777777" w:rsidR="005B673A" w:rsidRPr="008B1BD5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5B6179E4" w14:textId="77777777" w:rsidR="005B673A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72F4E3B0" w14:textId="77777777" w:rsidR="005B673A" w:rsidRDefault="005B673A" w:rsidP="00591F55">
      <w:pPr>
        <w:rPr>
          <w:rFonts w:ascii="Helvetica Neue W23 for SKY Bd" w:hAnsi="Helvetica Neue W23 for SKY Bd" w:cs="Helvetica Neue W23 for SKY Bd"/>
          <w:sz w:val="18"/>
          <w:szCs w:val="18"/>
          <w:rtl/>
        </w:rPr>
      </w:pPr>
    </w:p>
    <w:p w14:paraId="381938E2" w14:textId="77777777" w:rsidR="005B673A" w:rsidRDefault="005B673A" w:rsidP="00591F55">
      <w:pPr>
        <w:rPr>
          <w:rtl/>
        </w:rPr>
      </w:pPr>
    </w:p>
    <w:p w14:paraId="17AF1601" w14:textId="2D5FE009" w:rsidR="00483C68" w:rsidRPr="00CA798E" w:rsidRDefault="00483C68" w:rsidP="00CA798E">
      <w:pPr>
        <w:pStyle w:val="a7"/>
        <w:rPr>
          <w:color w:val="A20000"/>
          <w:sz w:val="2"/>
          <w:szCs w:val="2"/>
          <w:rtl/>
        </w:rPr>
      </w:pPr>
    </w:p>
    <w:p w14:paraId="04598D68" w14:textId="77777777" w:rsidR="00CA798E" w:rsidRPr="00CA798E" w:rsidRDefault="00CA798E" w:rsidP="00CA798E">
      <w:pPr>
        <w:pStyle w:val="a7"/>
        <w:numPr>
          <w:ilvl w:val="0"/>
          <w:numId w:val="28"/>
        </w:numPr>
        <w:tabs>
          <w:tab w:val="left" w:pos="169"/>
        </w:tabs>
        <w:rPr>
          <w:rFonts w:ascii="Helvetica Neue W23 for SKY Reg" w:hAnsi="Helvetica Neue W23 for SKY Reg" w:cs="Helvetica Neue W23 for SKY Reg"/>
          <w:color w:val="000000"/>
          <w:sz w:val="24"/>
          <w:szCs w:val="24"/>
        </w:rPr>
      </w:pPr>
      <w:r w:rsidRPr="00CA798E">
        <w:rPr>
          <w:rFonts w:ascii="Helvetica Neue W23 for SKY Reg" w:hAnsi="Helvetica Neue W23 for SKY Reg" w:cs="Helvetica Neue W23 for SKY Reg" w:hint="cs"/>
          <w:color w:val="000000"/>
          <w:sz w:val="24"/>
          <w:szCs w:val="24"/>
          <w:rtl/>
        </w:rPr>
        <w:t>التوصيات والمقترحات:</w:t>
      </w:r>
    </w:p>
    <w:p w14:paraId="3D1BAF58" w14:textId="3DB01141" w:rsidR="008B1BD5" w:rsidRPr="00CA798E" w:rsidRDefault="00CA798E" w:rsidP="00CA798E">
      <w:pPr>
        <w:spacing w:after="0" w:line="240" w:lineRule="auto"/>
        <w:ind w:left="720"/>
        <w:jc w:val="center"/>
        <w:rPr>
          <w:rFonts w:ascii="Helvetica Neue W23 for SKY Bd" w:hAnsi="Helvetica Neue W23 for SKY Bd" w:cs="Helvetica Neue W23 for SKY Bd"/>
          <w:sz w:val="16"/>
          <w:szCs w:val="16"/>
          <w:rtl/>
        </w:rPr>
      </w:pPr>
      <w:r>
        <w:rPr>
          <w:rFonts w:ascii="Helvetica Neue W23 for SKY Bd" w:hAnsi="Helvetica Neue W23 for SKY Bd" w:cs="Helvetica Neue W23 for SKY Bd" w:hint="cs"/>
          <w:sz w:val="18"/>
          <w:szCs w:val="18"/>
          <w:rtl/>
        </w:rPr>
        <w:t xml:space="preserve">          </w:t>
      </w:r>
      <w:r w:rsidRPr="00CA798E">
        <w:rPr>
          <w:rFonts w:ascii="Helvetica Neue W23 for SKY Bd" w:hAnsi="Helvetica Neue W23 for SKY Bd" w:cs="Helvetica Neue W23 for SKY Bd" w:hint="cs"/>
          <w:sz w:val="18"/>
          <w:szCs w:val="18"/>
          <w:shd w:val="clear" w:color="auto" w:fill="F2F2F2" w:themeFill="background1" w:themeFillShade="F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FD81D6" w14:textId="2E0C8FFE" w:rsidR="008B1BD5" w:rsidRDefault="008B1BD5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0945AE30" w14:textId="783A25E0" w:rsidR="00CA798E" w:rsidRDefault="00CA798E" w:rsidP="00CA798E">
      <w:pPr>
        <w:ind w:left="5760"/>
        <w:jc w:val="center"/>
        <w:rPr>
          <w:rFonts w:ascii="Helvetica Neue W23 for SKY Reg" w:hAnsi="Helvetica Neue W23 for SKY Reg" w:cs="Helvetica Neue W23 for SKY Reg"/>
          <w:rtl/>
        </w:rPr>
      </w:pPr>
      <w:r w:rsidRPr="00903CB0">
        <w:rPr>
          <w:rFonts w:ascii="Helvetica Neue W23 for SKY Reg" w:hAnsi="Helvetica Neue W23 for SKY Reg" w:cs="Helvetica Neue W23 for SKY Reg"/>
          <w:rtl/>
        </w:rPr>
        <w:t>مدير</w:t>
      </w:r>
      <w:r>
        <w:rPr>
          <w:rFonts w:ascii="Helvetica Neue W23 for SKY Reg" w:hAnsi="Helvetica Neue W23 for SKY Reg" w:cs="Helvetica Neue W23 for SKY Reg" w:hint="cs"/>
          <w:rtl/>
        </w:rPr>
        <w:t>/مدير</w:t>
      </w:r>
      <w:r w:rsidRPr="00903CB0">
        <w:rPr>
          <w:rFonts w:ascii="Helvetica Neue W23 for SKY Reg" w:hAnsi="Helvetica Neue W23 for SKY Reg" w:cs="Helvetica Neue W23 for SKY Reg"/>
          <w:rtl/>
        </w:rPr>
        <w:t>ة المدرسة</w:t>
      </w:r>
      <w:r>
        <w:rPr>
          <w:rFonts w:ascii="Helvetica Neue W23 for SKY Reg" w:hAnsi="Helvetica Neue W23 for SKY Reg" w:cs="Helvetica Neue W23 for SKY Reg" w:hint="cs"/>
          <w:rtl/>
        </w:rPr>
        <w:t xml:space="preserve">          </w:t>
      </w:r>
      <w:r w:rsidRPr="00903CB0">
        <w:rPr>
          <w:rFonts w:ascii="Helvetica Neue W23 for SKY Reg" w:hAnsi="Helvetica Neue W23 for SKY Reg" w:cs="Helvetica Neue W23 for SKY Reg"/>
          <w:rtl/>
        </w:rPr>
        <w:t xml:space="preserve">...................................................  </w:t>
      </w:r>
    </w:p>
    <w:p w14:paraId="6E6F07D2" w14:textId="4D4ECA6A" w:rsidR="00CA798E" w:rsidRDefault="005A3B2C" w:rsidP="00CA798E">
      <w:pPr>
        <w:ind w:left="5040"/>
        <w:rPr>
          <w:rFonts w:ascii="Helvetica Neue W23 for SKY Reg" w:hAnsi="Helvetica Neue W23 for SKY Reg" w:cs="Helvetica Neue W23 for SKY Reg"/>
          <w:rtl/>
        </w:rPr>
      </w:pPr>
      <w:r>
        <w:rPr>
          <w:rFonts w:ascii="Helvetica Neue W23 for SKY Reg" w:hAnsi="Helvetica Neue W23 for SKY Reg" w:cs="Helvetica Neue W23 for SKY Reg" w:hint="cs"/>
          <w:rtl/>
        </w:rPr>
        <w:t xml:space="preserve">      </w:t>
      </w:r>
      <w:r w:rsidR="00CA798E" w:rsidRPr="00903CB0">
        <w:rPr>
          <w:rFonts w:ascii="Helvetica Neue W23 for SKY Reg" w:hAnsi="Helvetica Neue W23 for SKY Reg" w:cs="Helvetica Neue W23 for SKY Reg"/>
          <w:rtl/>
        </w:rPr>
        <w:t xml:space="preserve">  </w:t>
      </w:r>
      <w:proofErr w:type="gramStart"/>
      <w:r w:rsidR="00CA798E" w:rsidRPr="00903CB0">
        <w:rPr>
          <w:rFonts w:ascii="Helvetica Neue W23 for SKY Reg" w:hAnsi="Helvetica Neue W23 for SKY Reg" w:cs="Helvetica Neue W23 for SKY Reg"/>
          <w:rtl/>
        </w:rPr>
        <w:t>التوقيع :</w:t>
      </w:r>
      <w:proofErr w:type="gramEnd"/>
      <w:r w:rsidR="00CA798E" w:rsidRPr="00903CB0">
        <w:rPr>
          <w:rFonts w:ascii="Helvetica Neue W23 for SKY Reg" w:hAnsi="Helvetica Neue W23 for SKY Reg" w:cs="Helvetica Neue W23 for SKY Reg"/>
          <w:rtl/>
        </w:rPr>
        <w:t xml:space="preserve"> ....................................................  </w:t>
      </w:r>
    </w:p>
    <w:p w14:paraId="005B8545" w14:textId="211D40F1" w:rsidR="008B1BD5" w:rsidRDefault="005A3B2C" w:rsidP="00CA798E">
      <w:pPr>
        <w:spacing w:after="0" w:line="240" w:lineRule="auto"/>
        <w:jc w:val="center"/>
        <w:rPr>
          <w:rFonts w:ascii="Helvetica Neue W23 for SKY Bd" w:hAnsi="Helvetica Neue W23 for SKY Bd" w:cs="Helvetica Neue W23 for SKY Bd"/>
          <w:sz w:val="44"/>
          <w:szCs w:val="44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C3E55ED" wp14:editId="1BB13246">
                <wp:simplePos x="0" y="0"/>
                <wp:positionH relativeFrom="page">
                  <wp:posOffset>-469127</wp:posOffset>
                </wp:positionH>
                <wp:positionV relativeFrom="paragraph">
                  <wp:posOffset>-962108</wp:posOffset>
                </wp:positionV>
                <wp:extent cx="10687050" cy="10718358"/>
                <wp:effectExtent l="0" t="0" r="0" b="6985"/>
                <wp:wrapNone/>
                <wp:docPr id="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687050" cy="1071835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5ABBF" id="مستطيل 4" o:spid="_x0000_s1026" style="position:absolute;left:0;text-align:left;margin-left:-36.95pt;margin-top:-75.75pt;width:841.5pt;height:843.95pt;flip:x;z-index:2518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" fillcolor="#08a86a" stroked="f" strokeweight="1pt">
                <v:fill color2="#3d7dba" rotate="t" angle="90" focus="100%" type="gradient"/>
                <w10:wrap anchorx="page"/>
              </v:rect>
            </w:pict>
          </mc:Fallback>
        </mc:AlternateContent>
      </w:r>
    </w:p>
    <w:p w14:paraId="3A961776" w14:textId="10FCEF34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75032B45" w14:textId="6D62DB41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30FD31C0" w14:textId="7E65C400" w:rsidR="00FF60E4" w:rsidRP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18E05986" w14:textId="391B2D42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6538912F" w14:textId="1BB63D19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529B79F4" w14:textId="6CE7864D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3CDF873C" w14:textId="186E0BDD" w:rsidR="00FF60E4" w:rsidRDefault="00FF60E4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3C60CAEC" w14:textId="52715543" w:rsidR="00FF60E4" w:rsidRDefault="00C233BB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916288" behindDoc="0" locked="0" layoutInCell="1" allowOverlap="1" wp14:anchorId="16D317FF" wp14:editId="3876FADE">
            <wp:simplePos x="0" y="0"/>
            <wp:positionH relativeFrom="page">
              <wp:align>center</wp:align>
            </wp:positionH>
            <wp:positionV relativeFrom="paragraph">
              <wp:posOffset>262835</wp:posOffset>
            </wp:positionV>
            <wp:extent cx="2549308" cy="1930400"/>
            <wp:effectExtent l="0" t="0" r="0" b="0"/>
            <wp:wrapNone/>
            <wp:docPr id="547894658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8" t="9098" r="15565" b="17297"/>
                    <a:stretch/>
                  </pic:blipFill>
                  <pic:spPr>
                    <a:xfrm>
                      <a:off x="0" y="0"/>
                      <a:ext cx="2549308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33BE4" w14:textId="55DDA70E" w:rsidR="008B1BD5" w:rsidRDefault="008B1BD5" w:rsidP="0072553D">
      <w:pPr>
        <w:spacing w:after="0" w:line="240" w:lineRule="auto"/>
        <w:rPr>
          <w:rFonts w:ascii="Helvetica Neue W23 for SKY Bd" w:hAnsi="Helvetica Neue W23 for SKY Bd" w:cs="Helvetica Neue W23 for SKY Bd"/>
          <w:sz w:val="44"/>
          <w:szCs w:val="44"/>
          <w:rtl/>
        </w:rPr>
      </w:pPr>
    </w:p>
    <w:p w14:paraId="1E00154C" w14:textId="55B2CCC3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p w14:paraId="5080E201" w14:textId="77777777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p w14:paraId="5AA4A2D9" w14:textId="77777777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p w14:paraId="4F5B4326" w14:textId="77777777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p w14:paraId="61237D43" w14:textId="008BFD0E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p w14:paraId="3273EA4C" w14:textId="2DE263D7" w:rsidR="00FF60E4" w:rsidRDefault="00FF60E4" w:rsidP="003678C5">
      <w:pPr>
        <w:rPr>
          <w:rFonts w:asciiTheme="majorBidi" w:hAnsiTheme="majorBidi" w:cstheme="majorBidi"/>
          <w:sz w:val="28"/>
          <w:szCs w:val="28"/>
        </w:rPr>
      </w:pPr>
    </w:p>
    <w:p w14:paraId="4F85F591" w14:textId="7B2F3674" w:rsidR="00FF60E4" w:rsidRDefault="00FF60E4" w:rsidP="003678C5">
      <w:pPr>
        <w:rPr>
          <w:rFonts w:asciiTheme="majorBidi" w:hAnsiTheme="majorBidi" w:cstheme="majorBidi"/>
          <w:sz w:val="28"/>
          <w:szCs w:val="28"/>
        </w:rPr>
      </w:pPr>
    </w:p>
    <w:p w14:paraId="38AB66A7" w14:textId="77777777" w:rsidR="00FF60E4" w:rsidRDefault="00FF60E4" w:rsidP="003678C5">
      <w:pPr>
        <w:rPr>
          <w:rFonts w:asciiTheme="majorBidi" w:hAnsiTheme="majorBidi" w:cstheme="majorBidi"/>
          <w:sz w:val="28"/>
          <w:szCs w:val="28"/>
        </w:rPr>
      </w:pPr>
    </w:p>
    <w:p w14:paraId="39E42452" w14:textId="4F38A9E9" w:rsidR="00FF60E4" w:rsidRDefault="00FF60E4" w:rsidP="003678C5">
      <w:pPr>
        <w:rPr>
          <w:rFonts w:asciiTheme="majorBidi" w:hAnsiTheme="majorBidi" w:cstheme="majorBidi"/>
          <w:sz w:val="28"/>
          <w:szCs w:val="28"/>
        </w:rPr>
      </w:pPr>
    </w:p>
    <w:p w14:paraId="16200FD5" w14:textId="3D98500E" w:rsidR="001911A7" w:rsidRDefault="001911A7" w:rsidP="003678C5">
      <w:pPr>
        <w:rPr>
          <w:rFonts w:asciiTheme="majorBidi" w:hAnsiTheme="majorBidi" w:cstheme="majorBidi"/>
          <w:sz w:val="28"/>
          <w:szCs w:val="28"/>
          <w:rtl/>
        </w:rPr>
      </w:pPr>
    </w:p>
    <w:sectPr w:rsidR="001911A7" w:rsidSect="00540C6F">
      <w:headerReference w:type="default" r:id="rId12"/>
      <w:footerReference w:type="default" r:id="rId13"/>
      <w:footerReference w:type="first" r:id="rId14"/>
      <w:pgSz w:w="11906" w:h="16838"/>
      <w:pgMar w:top="1440" w:right="44" w:bottom="1843" w:left="1797" w:header="709" w:footer="709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F4B2AF" w14:textId="77777777" w:rsidR="00461186" w:rsidRDefault="00461186" w:rsidP="00FF4DC7">
      <w:pPr>
        <w:spacing w:after="0" w:line="240" w:lineRule="auto"/>
      </w:pPr>
      <w:r>
        <w:separator/>
      </w:r>
    </w:p>
  </w:endnote>
  <w:endnote w:type="continuationSeparator" w:id="0">
    <w:p w14:paraId="6E5A0C4F" w14:textId="77777777" w:rsidR="00461186" w:rsidRDefault="00461186" w:rsidP="00FF4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W23 for SKY Bd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+mn-ea">
    <w:panose1 w:val="020B0604020202020204"/>
    <w:charset w:val="00"/>
    <w:family w:val="roman"/>
    <w:notTrueType/>
    <w:pitch w:val="default"/>
  </w:font>
  <w:font w:name="Mohammad Bold Normal">
    <w:altName w:val="Times New Roman"/>
    <w:panose1 w:val="020B0604020202020204"/>
    <w:charset w:val="00"/>
    <w:family w:val="roman"/>
    <w:notTrueType/>
    <w:pitch w:val="default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BF1BF" w14:textId="4218AC84" w:rsidR="00125997" w:rsidRDefault="00AB7102">
    <w:pPr>
      <w:pStyle w:val="a4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2B0A138" wp14:editId="5E5FF009">
              <wp:simplePos x="0" y="0"/>
              <wp:positionH relativeFrom="page">
                <wp:posOffset>-71120</wp:posOffset>
              </wp:positionH>
              <wp:positionV relativeFrom="paragraph">
                <wp:posOffset>146050</wp:posOffset>
              </wp:positionV>
              <wp:extent cx="6257290" cy="361950"/>
              <wp:effectExtent l="0" t="0" r="0" b="0"/>
              <wp:wrapTight wrapText="bothSides">
                <wp:wrapPolygon edited="0">
                  <wp:start x="197" y="0"/>
                  <wp:lineTo x="197" y="20463"/>
                  <wp:lineTo x="21372" y="20463"/>
                  <wp:lineTo x="21372" y="0"/>
                  <wp:lineTo x="197" y="0"/>
                </wp:wrapPolygon>
              </wp:wrapTight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6257290" cy="36195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6"/>
                      </a:fontRef>
                    </wps:style>
                    <wps:txbx>
                      <w:txbxContent>
                        <w:p w14:paraId="6560DE01" w14:textId="2C8F1054" w:rsidR="00125997" w:rsidRPr="00483C68" w:rsidRDefault="00AB7102" w:rsidP="00125997">
                          <w:pPr>
                            <w:spacing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21212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212121"/>
                              <w:sz w:val="24"/>
                              <w:szCs w:val="24"/>
                              <w:rtl/>
                            </w:rPr>
                            <w:t>الأدوار والمسؤوليات للعاملين على قواعد السلوك والمواظبة في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0A138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5" type="#_x0000_t202" style="position:absolute;left:0;text-align:left;margin-left:-5.6pt;margin-top:11.5pt;width:492.7pt;height:28.5pt;flip:x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" filled="f" stroked="f">
              <v:stroke joinstyle="round"/>
              <v:textbox>
                <w:txbxContent>
                  <w:p w14:paraId="6560DE01" w14:textId="2C8F1054" w:rsidR="00125997" w:rsidRPr="00483C68" w:rsidRDefault="00AB7102" w:rsidP="00125997">
                    <w:pPr>
                      <w:spacing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212121"/>
                        <w:sz w:val="24"/>
                        <w:szCs w:val="24"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212121"/>
                        <w:sz w:val="24"/>
                        <w:szCs w:val="24"/>
                        <w:rtl/>
                      </w:rPr>
                      <w:t>الأدوار والمسؤوليات للعاملين على قواعد السلوك والمواظبة في المدرسة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 w:rsidR="00053A24" w:rsidRPr="00BF096C">
      <w:rPr>
        <w:rFonts w:ascii="Calibri" w:eastAsia="Calibri" w:hAnsi="Calibri" w:cs="Helvetica Neue W23 for SKY Reg"/>
        <w:noProof/>
        <w14:ligatures w14:val="standardContextual"/>
      </w:rPr>
      <w:drawing>
        <wp:anchor distT="0" distB="0" distL="114300" distR="114300" simplePos="0" relativeHeight="251660287" behindDoc="0" locked="0" layoutInCell="1" allowOverlap="1" wp14:anchorId="30601B8F" wp14:editId="74E1303C">
          <wp:simplePos x="0" y="0"/>
          <wp:positionH relativeFrom="page">
            <wp:posOffset>-4102873</wp:posOffset>
          </wp:positionH>
          <wp:positionV relativeFrom="paragraph">
            <wp:posOffset>-131970</wp:posOffset>
          </wp:positionV>
          <wp:extent cx="11835227" cy="731520"/>
          <wp:effectExtent l="0" t="0" r="0" b="0"/>
          <wp:wrapNone/>
          <wp:docPr id="1899877451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9787651" name="صورة 16997876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0921" cy="74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80B8E" w14:textId="44061D07" w:rsidR="00D11DB2" w:rsidRDefault="001705B5">
    <w:pPr>
      <w:pStyle w:val="a4"/>
    </w:pPr>
    <w:r w:rsidRPr="00BF096C">
      <w:rPr>
        <w:rFonts w:ascii="Calibri" w:eastAsia="Calibri" w:hAnsi="Calibri" w:cs="Helvetica Neue W23 for SKY Reg"/>
        <w:noProof/>
        <w14:ligatures w14:val="standardContextual"/>
      </w:rPr>
      <w:drawing>
        <wp:anchor distT="0" distB="0" distL="114300" distR="114300" simplePos="0" relativeHeight="251659262" behindDoc="0" locked="0" layoutInCell="1" allowOverlap="1" wp14:anchorId="112E6121" wp14:editId="2AE62D9D">
          <wp:simplePos x="0" y="0"/>
          <wp:positionH relativeFrom="page">
            <wp:align>right</wp:align>
          </wp:positionH>
          <wp:positionV relativeFrom="paragraph">
            <wp:posOffset>-220764</wp:posOffset>
          </wp:positionV>
          <wp:extent cx="11882967" cy="834788"/>
          <wp:effectExtent l="0" t="0" r="0" b="3810"/>
          <wp:wrapNone/>
          <wp:docPr id="564825707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9787651" name="صورة 16997876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2967" cy="834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6C5004" w14:textId="77777777" w:rsidR="00461186" w:rsidRDefault="00461186" w:rsidP="00FF4DC7">
      <w:pPr>
        <w:spacing w:after="0" w:line="240" w:lineRule="auto"/>
      </w:pPr>
      <w:r>
        <w:separator/>
      </w:r>
    </w:p>
  </w:footnote>
  <w:footnote w:type="continuationSeparator" w:id="0">
    <w:p w14:paraId="48D9B264" w14:textId="77777777" w:rsidR="00461186" w:rsidRDefault="00461186" w:rsidP="00FF4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BED7DC" w14:textId="30AB8A61" w:rsidR="00FF4DC7" w:rsidRDefault="00C233BB" w:rsidP="00125997">
    <w:pPr>
      <w:pStyle w:val="a3"/>
      <w:rPr>
        <w:rtl/>
      </w:rPr>
    </w:pPr>
    <w:r w:rsidRPr="00197898">
      <w:rPr>
        <w:rFonts w:ascii="Helvetica Neue W23 for SKY Reg" w:hAnsi="Helvetica Neue W23 for SKY Reg" w:cs="Helvetica Neue W23 for SKY Reg"/>
        <w:b/>
        <w:bCs/>
        <w:noProof/>
        <w:highlight w:val="yellow"/>
      </w:rPr>
      <w:drawing>
        <wp:anchor distT="0" distB="0" distL="114300" distR="114300" simplePos="0" relativeHeight="251666432" behindDoc="1" locked="0" layoutInCell="1" allowOverlap="1" wp14:anchorId="206BE7E0" wp14:editId="2179F69A">
          <wp:simplePos x="0" y="0"/>
          <wp:positionH relativeFrom="margin">
            <wp:posOffset>2921635</wp:posOffset>
          </wp:positionH>
          <wp:positionV relativeFrom="paragraph">
            <wp:posOffset>-335859</wp:posOffset>
          </wp:positionV>
          <wp:extent cx="1370965" cy="753110"/>
          <wp:effectExtent l="0" t="0" r="635" b="8890"/>
          <wp:wrapTight wrapText="bothSides">
            <wp:wrapPolygon edited="0">
              <wp:start x="0" y="0"/>
              <wp:lineTo x="0" y="21309"/>
              <wp:lineTo x="21310" y="21309"/>
              <wp:lineTo x="21310" y="0"/>
              <wp:lineTo x="0" y="0"/>
            </wp:wrapPolygon>
          </wp:wrapTight>
          <wp:docPr id="1403773377" name="صورة 14037733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965" cy="753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9236D">
      <w:rPr>
        <w:rFonts w:ascii="Times New Roman" w:eastAsia="Calibri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9610A49" wp14:editId="64AB685D">
              <wp:simplePos x="0" y="0"/>
              <wp:positionH relativeFrom="margin">
                <wp:posOffset>-147624</wp:posOffset>
              </wp:positionH>
              <wp:positionV relativeFrom="paragraph">
                <wp:posOffset>-450215</wp:posOffset>
              </wp:positionV>
              <wp:extent cx="2966085" cy="981075"/>
              <wp:effectExtent l="0" t="0" r="0" b="9525"/>
              <wp:wrapTight wrapText="bothSides">
                <wp:wrapPolygon edited="0">
                  <wp:start x="277" y="0"/>
                  <wp:lineTo x="277" y="21390"/>
                  <wp:lineTo x="21087" y="21390"/>
                  <wp:lineTo x="21087" y="0"/>
                  <wp:lineTo x="277" y="0"/>
                </wp:wrapPolygon>
              </wp:wrapTight>
              <wp:docPr id="214867676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6085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BE19C" w14:textId="00D64631" w:rsidR="00E62B78" w:rsidRPr="00E62B78" w:rsidRDefault="00E62B78" w:rsidP="00E62B78">
                          <w:pPr>
                            <w:spacing w:after="0"/>
                            <w:rPr>
                              <w:rFonts w:ascii="Times New Roman" w:eastAsia="Times New Roman" w:hAnsi="Times New Roman" w:cs="Helvetica Neue W23 for SKY Reg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>الإدارة</w:t>
                          </w:r>
                          <w:r w:rsidRPr="00E62B78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>العامة</w:t>
                          </w:r>
                          <w:r w:rsidRPr="00E62B78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>للتعليم بمنطقة .......</w:t>
                          </w:r>
                          <w:r w:rsidRPr="00E62B78">
                            <w:rPr>
                              <w:rFonts w:ascii="Times New Roman" w:eastAsia="Times New Roman" w:hAnsi="Times New Roman" w:cs="Helvetica Neue W23 for SKY Reg" w:hint="cs"/>
                              <w:b/>
                              <w:bCs/>
                              <w:color w:val="04A9A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p>
                        <w:p w14:paraId="0696E9BF" w14:textId="6BA9A8AA" w:rsidR="0009236D" w:rsidRPr="0009236D" w:rsidRDefault="0009236D" w:rsidP="00E62B78">
                          <w:pPr>
                            <w:bidi w:val="0"/>
                            <w:spacing w:after="0" w:line="240" w:lineRule="auto"/>
                            <w:jc w:val="right"/>
                            <w:rPr>
                              <w:rFonts w:ascii="Helvetica Neue W23 for SKY Reg" w:eastAsia="Calibri" w:hAnsi="Helvetica Neue W23 for SKY Reg" w:cs="Helvetica Neue W23 for SKY Reg"/>
                            </w:rPr>
                          </w:pPr>
                          <w:r w:rsidRPr="0009236D">
                            <w:rPr>
                              <w:rFonts w:ascii="Helvetica Neue W23 for SKY Reg" w:eastAsia="Calibri" w:hAnsi="Helvetica Neue W23 for SKY Reg" w:cs="Helvetica Neue W23 for SKY Reg"/>
                              <w:rtl/>
                            </w:rPr>
                            <w:t xml:space="preserve"> للتعليم بمنطقة </w:t>
                          </w:r>
                          <w:r w:rsidRPr="0009236D">
                            <w:rPr>
                              <w:rFonts w:ascii="Helvetica Neue W23 for SKY Reg" w:eastAsia="Calibri" w:hAnsi="Helvetica Neue W23 for SKY Reg" w:cs="Helvetica Neue W23 for SKY Reg" w:hint="cs"/>
                              <w:rtl/>
                            </w:rPr>
                            <w:t>.....................</w:t>
                          </w:r>
                          <w:r w:rsidR="00CE179F">
                            <w:rPr>
                              <w:rFonts w:ascii="Helvetica Neue W23 for SKY Reg" w:eastAsia="Calibri" w:hAnsi="Helvetica Neue W23 for SKY Reg" w:cs="Helvetica Neue W23 for SKY Reg" w:hint="cs"/>
                              <w:rtl/>
                            </w:rPr>
                            <w:t>.</w:t>
                          </w:r>
                          <w:r w:rsidRPr="0009236D">
                            <w:rPr>
                              <w:rFonts w:ascii="Helvetica Neue W23 for SKY Reg" w:eastAsia="Calibri" w:hAnsi="Helvetica Neue W23 for SKY Reg" w:cs="Helvetica Neue W23 for SKY Reg" w:hint="cs"/>
                              <w:rtl/>
                            </w:rPr>
                            <w:t>.......</w:t>
                          </w:r>
                        </w:p>
                        <w:p w14:paraId="0D75E3C3" w14:textId="2A199408" w:rsidR="0009236D" w:rsidRPr="0009236D" w:rsidRDefault="0009236D" w:rsidP="0009236D">
                          <w:pPr>
                            <w:bidi w:val="0"/>
                            <w:spacing w:after="0" w:line="240" w:lineRule="auto"/>
                            <w:jc w:val="right"/>
                            <w:rPr>
                              <w:rFonts w:ascii="Helvetica Neue W23 for SKY Reg" w:eastAsia="Calibri" w:hAnsi="Helvetica Neue W23 for SKY Reg" w:cs="Helvetica Neue W23 for SKY Reg"/>
                            </w:rPr>
                          </w:pPr>
                          <w:proofErr w:type="gramStart"/>
                          <w:r w:rsidRPr="0009236D">
                            <w:rPr>
                              <w:rFonts w:ascii="Helvetica Neue W23 for SKY Reg" w:eastAsia="Calibri" w:hAnsi="Helvetica Neue W23 for SKY Reg" w:cs="Helvetica Neue W23 for SKY Reg" w:hint="cs"/>
                              <w:rtl/>
                            </w:rPr>
                            <w:t>مدرسة:...........................................</w:t>
                          </w:r>
                          <w:proofErr w:type="gramEnd"/>
                        </w:p>
                      </w:txbxContent>
                    </wps:txbx>
                    <wps:bodyPr spcFirstLastPara="1" vertOverflow="clip" horzOverflow="clip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610A49" id="_x0000_t202" coordsize="21600,21600" o:spt="202" path="m,l,21600r21600,l21600,xe">
              <v:stroke joinstyle="miter"/>
              <v:path gradientshapeok="t" o:connecttype="rect"/>
            </v:shapetype>
            <v:shape id="Google Shape;90;p13" o:spid="_x0000_s1032" type="#_x0000_t202" style="position:absolute;left:0;text-align:left;margin-left:-11.6pt;margin-top:-35.45pt;width:233.55pt;height:77.2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" filled="f" stroked="f">
              <v:textbox inset="2.53958mm,1.2694mm,2.53958mm,1.2694mm">
                <w:txbxContent>
                  <w:p w14:paraId="27BBE19C" w14:textId="00D64631" w:rsidR="00E62B78" w:rsidRPr="00E62B78" w:rsidRDefault="00E62B78" w:rsidP="00E62B78">
                    <w:pPr>
                      <w:spacing w:after="0"/>
                      <w:rPr>
                        <w:rFonts w:ascii="Times New Roman" w:eastAsia="Times New Roman" w:hAnsi="Times New Roman" w:cs="Helvetica Neue W23 for SKY Reg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</w:pPr>
                    <w:r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>الإدارة</w:t>
                    </w:r>
                    <w:r w:rsidRPr="00E62B78"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>العامة</w:t>
                    </w:r>
                    <w:r w:rsidRPr="00E62B78"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>للتعليم بمنطقة .......</w:t>
                    </w:r>
                    <w:r w:rsidRPr="00E62B78">
                      <w:rPr>
                        <w:rFonts w:ascii="Times New Roman" w:eastAsia="Times New Roman" w:hAnsi="Times New Roman" w:cs="Helvetica Neue W23 for SKY Reg" w:hint="cs"/>
                        <w:b/>
                        <w:bCs/>
                        <w:color w:val="04A9A6"/>
                        <w:sz w:val="24"/>
                        <w:szCs w:val="24"/>
                        <w:rtl/>
                      </w:rPr>
                      <w:t xml:space="preserve"> </w:t>
                    </w:r>
                  </w:p>
                  <w:p w14:paraId="0696E9BF" w14:textId="6BA9A8AA" w:rsidR="0009236D" w:rsidRPr="0009236D" w:rsidRDefault="0009236D" w:rsidP="00E62B78">
                    <w:pPr>
                      <w:bidi w:val="0"/>
                      <w:spacing w:after="0" w:line="240" w:lineRule="auto"/>
                      <w:jc w:val="right"/>
                      <w:rPr>
                        <w:rFonts w:ascii="Helvetica Neue W23 for SKY Reg" w:eastAsia="Calibri" w:hAnsi="Helvetica Neue W23 for SKY Reg" w:cs="Helvetica Neue W23 for SKY Reg"/>
                      </w:rPr>
                    </w:pPr>
                    <w:r w:rsidRPr="0009236D">
                      <w:rPr>
                        <w:rFonts w:ascii="Helvetica Neue W23 for SKY Reg" w:eastAsia="Calibri" w:hAnsi="Helvetica Neue W23 for SKY Reg" w:cs="Helvetica Neue W23 for SKY Reg"/>
                        <w:rtl/>
                      </w:rPr>
                      <w:t xml:space="preserve"> للتعليم بمنطقة </w:t>
                    </w:r>
                    <w:r w:rsidRPr="0009236D">
                      <w:rPr>
                        <w:rFonts w:ascii="Helvetica Neue W23 for SKY Reg" w:eastAsia="Calibri" w:hAnsi="Helvetica Neue W23 for SKY Reg" w:cs="Helvetica Neue W23 for SKY Reg" w:hint="cs"/>
                        <w:rtl/>
                      </w:rPr>
                      <w:t>.....................</w:t>
                    </w:r>
                    <w:r w:rsidR="00CE179F">
                      <w:rPr>
                        <w:rFonts w:ascii="Helvetica Neue W23 for SKY Reg" w:eastAsia="Calibri" w:hAnsi="Helvetica Neue W23 for SKY Reg" w:cs="Helvetica Neue W23 for SKY Reg" w:hint="cs"/>
                        <w:rtl/>
                      </w:rPr>
                      <w:t>.</w:t>
                    </w:r>
                    <w:r w:rsidRPr="0009236D">
                      <w:rPr>
                        <w:rFonts w:ascii="Helvetica Neue W23 for SKY Reg" w:eastAsia="Calibri" w:hAnsi="Helvetica Neue W23 for SKY Reg" w:cs="Helvetica Neue W23 for SKY Reg" w:hint="cs"/>
                        <w:rtl/>
                      </w:rPr>
                      <w:t>.......</w:t>
                    </w:r>
                  </w:p>
                  <w:p w14:paraId="0D75E3C3" w14:textId="2A199408" w:rsidR="0009236D" w:rsidRPr="0009236D" w:rsidRDefault="0009236D" w:rsidP="0009236D">
                    <w:pPr>
                      <w:bidi w:val="0"/>
                      <w:spacing w:after="0" w:line="240" w:lineRule="auto"/>
                      <w:jc w:val="right"/>
                      <w:rPr>
                        <w:rFonts w:ascii="Helvetica Neue W23 for SKY Reg" w:eastAsia="Calibri" w:hAnsi="Helvetica Neue W23 for SKY Reg" w:cs="Helvetica Neue W23 for SKY Reg"/>
                      </w:rPr>
                    </w:pPr>
                    <w:proofErr w:type="gramStart"/>
                    <w:r w:rsidRPr="0009236D">
                      <w:rPr>
                        <w:rFonts w:ascii="Helvetica Neue W23 for SKY Reg" w:eastAsia="Calibri" w:hAnsi="Helvetica Neue W23 for SKY Reg" w:cs="Helvetica Neue W23 for SKY Reg" w:hint="cs"/>
                        <w:rtl/>
                      </w:rPr>
                      <w:t>مدرسة:...........................................</w:t>
                    </w:r>
                    <w:proofErr w:type="gramEnd"/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rFonts w:ascii="Helvetica Neue W23 for SKY Reg" w:hAnsi="Helvetica Neue W23 for SKY Reg" w:cs="Helvetica Neue W23 for SKY Reg"/>
        <w:b/>
        <w:bCs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4526507" wp14:editId="163D474F">
              <wp:simplePos x="0" y="0"/>
              <wp:positionH relativeFrom="page">
                <wp:posOffset>3969412</wp:posOffset>
              </wp:positionH>
              <wp:positionV relativeFrom="paragraph">
                <wp:posOffset>-336495</wp:posOffset>
              </wp:positionV>
              <wp:extent cx="9525" cy="657225"/>
              <wp:effectExtent l="57150" t="19050" r="66675" b="85725"/>
              <wp:wrapNone/>
              <wp:docPr id="1262585210" name="رابط مستقيم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9525" cy="65722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5"/>
                      </a:lnRef>
                      <a:fillRef idx="0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DA83EC" id="رابط مستقيم 3" o:spid="_x0000_s1026" style="position:absolute;left:0;text-align:left;flip:x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12.55pt,-26.5pt" to="313.3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" strokecolor="#4bacc6 [3208]" strokeweight="2pt">
              <v:shadow on="t" color="black" opacity="24903f" origin=",.5" offset="0,.55556mm"/>
              <w10:wrap anchorx="page"/>
            </v:line>
          </w:pict>
        </mc:Fallback>
      </mc:AlternateContent>
    </w:r>
    <w:r w:rsidR="0009236D" w:rsidRPr="00B0346B">
      <w:rPr>
        <w:rFonts w:ascii="Calibri" w:eastAsia="Calibri" w:hAnsi="Calibri" w:cs="Calibri"/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424DFC" wp14:editId="7BF14FA3">
              <wp:simplePos x="0" y="0"/>
              <wp:positionH relativeFrom="page">
                <wp:align>left</wp:align>
              </wp:positionH>
              <wp:positionV relativeFrom="paragraph">
                <wp:posOffset>434975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4F50E657" w14:textId="77777777" w:rsidR="00B0346B" w:rsidRPr="00E038C7" w:rsidRDefault="00B0346B" w:rsidP="00B0346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424DFC" id="Text Box 28" o:spid="_x0000_s1034" type="#_x0000_t202" style="position:absolute;left:0;text-align:left;margin-left:0;margin-top:34.25pt;width:913.2pt;height:3.55pt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" fillcolor="#0da9a6" stroked="f" strokeweight="1pt">
              <v:textbox>
                <w:txbxContent>
                  <w:p w14:paraId="4F50E657" w14:textId="77777777" w:rsidR="00B0346B" w:rsidRPr="00E038C7" w:rsidRDefault="00B0346B" w:rsidP="00B0346B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CA3E6E">
      <w:t xml:space="preserve"> </w:t>
    </w:r>
    <w:r w:rsidR="0009236D">
      <w:rPr>
        <w:rFonts w:ascii="Helvetica Neue W23 for SKY Reg" w:hAnsi="Helvetica Neue W23 for SKY Reg" w:cs="Helvetica Neue W23 for SKY Reg"/>
        <w:b/>
        <w:bCs/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022D6EB7" wp14:editId="40D44424">
              <wp:simplePos x="0" y="0"/>
              <wp:positionH relativeFrom="margin">
                <wp:posOffset>14974570</wp:posOffset>
              </wp:positionH>
              <wp:positionV relativeFrom="paragraph">
                <wp:posOffset>483235</wp:posOffset>
              </wp:positionV>
              <wp:extent cx="9525" cy="695325"/>
              <wp:effectExtent l="57150" t="19050" r="66675" b="85725"/>
              <wp:wrapTight wrapText="bothSides">
                <wp:wrapPolygon edited="0">
                  <wp:start x="-129600" y="-592"/>
                  <wp:lineTo x="-86400" y="23671"/>
                  <wp:lineTo x="129600" y="23671"/>
                  <wp:lineTo x="129600" y="-592"/>
                  <wp:lineTo x="-129600" y="-592"/>
                </wp:wrapPolygon>
              </wp:wrapTight>
              <wp:docPr id="194576485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695325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BACC6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9125A2" id="رابط مستقيم 1" o:spid="_x0000_s1026" style="position:absolute;left:0;text-align:lef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179.1pt,38.05pt" to="1179.85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" strokecolor="#4bacc6" strokeweight="2pt">
              <v:shadow on="t" color="black" opacity="24903f" origin=",.5" offset="0,.55556mm"/>
              <w10:wrap type="tight" anchorx="margin"/>
            </v:line>
          </w:pict>
        </mc:Fallback>
      </mc:AlternateContent>
    </w:r>
    <w:r w:rsidR="0009236D">
      <w:rPr>
        <w:rFonts w:ascii="Helvetica Neue W23 for SKY Reg" w:hAnsi="Helvetica Neue W23 for SKY Reg" w:cs="Helvetica Neue W23 for SKY Reg"/>
        <w:b/>
        <w:bCs/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42AD27AA" wp14:editId="172D52F5">
              <wp:simplePos x="0" y="0"/>
              <wp:positionH relativeFrom="margin">
                <wp:posOffset>14822170</wp:posOffset>
              </wp:positionH>
              <wp:positionV relativeFrom="paragraph">
                <wp:posOffset>330835</wp:posOffset>
              </wp:positionV>
              <wp:extent cx="9525" cy="695325"/>
              <wp:effectExtent l="57150" t="19050" r="66675" b="85725"/>
              <wp:wrapTight wrapText="bothSides">
                <wp:wrapPolygon edited="0">
                  <wp:start x="-129600" y="-592"/>
                  <wp:lineTo x="-86400" y="23671"/>
                  <wp:lineTo x="129600" y="23671"/>
                  <wp:lineTo x="129600" y="-592"/>
                  <wp:lineTo x="-129600" y="-592"/>
                </wp:wrapPolygon>
              </wp:wrapTight>
              <wp:docPr id="347108998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695325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BACC6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01D6E7E" id="رابط مستقيم 1" o:spid="_x0000_s1026" style="position:absolute;left:0;text-align:lef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167.1pt,26.05pt" to="1167.85pt,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" strokecolor="#4bacc6" strokeweight="2pt">
              <v:shadow on="t" color="black" opacity="24903f" origin=",.5" offset="0,.55556mm"/>
              <w10:wrap type="tight" anchorx="margin"/>
            </v:line>
          </w:pict>
        </mc:Fallback>
      </mc:AlternateContent>
    </w:r>
    <w:r w:rsidR="0009236D">
      <w:rPr>
        <w:rFonts w:ascii="Helvetica Neue W23 for SKY Reg" w:hAnsi="Helvetica Neue W23 for SKY Reg" w:cs="Helvetica Neue W23 for SKY Reg"/>
        <w:b/>
        <w:bCs/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2ACE4877" wp14:editId="5B383A9C">
              <wp:simplePos x="0" y="0"/>
              <wp:positionH relativeFrom="margin">
                <wp:posOffset>14666595</wp:posOffset>
              </wp:positionH>
              <wp:positionV relativeFrom="paragraph">
                <wp:posOffset>180340</wp:posOffset>
              </wp:positionV>
              <wp:extent cx="9525" cy="695325"/>
              <wp:effectExtent l="57150" t="19050" r="66675" b="85725"/>
              <wp:wrapTight wrapText="bothSides">
                <wp:wrapPolygon edited="0">
                  <wp:start x="-129600" y="-592"/>
                  <wp:lineTo x="-86400" y="23671"/>
                  <wp:lineTo x="129600" y="23671"/>
                  <wp:lineTo x="129600" y="-592"/>
                  <wp:lineTo x="-129600" y="-592"/>
                </wp:wrapPolygon>
              </wp:wrapTight>
              <wp:docPr id="447527592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695325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BACC6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1BA8DB3" id="رابط مستقيم 1" o:spid="_x0000_s1026" style="position:absolute;left:0;text-align:lef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154.85pt,14.2pt" to="1155.6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" strokecolor="#4bacc6" strokeweight="2pt">
              <v:shadow on="t" color="black" opacity="24903f" origin=",.5" offset="0,.55556mm"/>
              <w10:wrap type="tight"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2215B"/>
    <w:multiLevelType w:val="hybridMultilevel"/>
    <w:tmpl w:val="86784972"/>
    <w:lvl w:ilvl="0" w:tplc="FE5E192C">
      <w:numFmt w:val="bullet"/>
      <w:lvlText w:val=""/>
      <w:lvlJc w:val="left"/>
      <w:pPr>
        <w:ind w:left="720" w:hanging="360"/>
      </w:pPr>
      <w:rPr>
        <w:rFonts w:ascii="Wingdings 2" w:eastAsiaTheme="minorEastAsia" w:hAnsi="Wingdings 2" w:cstheme="minorBidi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0CE"/>
    <w:multiLevelType w:val="hybridMultilevel"/>
    <w:tmpl w:val="DF1AA5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0DC4"/>
    <w:multiLevelType w:val="hybridMultilevel"/>
    <w:tmpl w:val="B6A0A652"/>
    <w:lvl w:ilvl="0" w:tplc="3BA232FC">
      <w:numFmt w:val="bullet"/>
      <w:lvlText w:val=""/>
      <w:lvlJc w:val="left"/>
      <w:pPr>
        <w:ind w:left="1210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A2E023A"/>
    <w:multiLevelType w:val="hybridMultilevel"/>
    <w:tmpl w:val="CFD477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D2494B"/>
    <w:multiLevelType w:val="hybridMultilevel"/>
    <w:tmpl w:val="E4BC9B10"/>
    <w:lvl w:ilvl="0" w:tplc="2CD698FE">
      <w:numFmt w:val="bullet"/>
      <w:lvlText w:val=""/>
      <w:lvlJc w:val="left"/>
      <w:pPr>
        <w:ind w:left="1080" w:hanging="72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31D62"/>
    <w:multiLevelType w:val="hybridMultilevel"/>
    <w:tmpl w:val="EB129B0A"/>
    <w:lvl w:ilvl="0" w:tplc="3BA232FC">
      <w:numFmt w:val="bullet"/>
      <w:lvlText w:val=""/>
      <w:lvlJc w:val="left"/>
      <w:pPr>
        <w:ind w:left="1352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213A6493"/>
    <w:multiLevelType w:val="hybridMultilevel"/>
    <w:tmpl w:val="2E0E4AB0"/>
    <w:lvl w:ilvl="0" w:tplc="09FEB170">
      <w:numFmt w:val="bullet"/>
      <w:lvlText w:val=""/>
      <w:lvlJc w:val="left"/>
      <w:pPr>
        <w:ind w:left="720" w:hanging="360"/>
      </w:pPr>
      <w:rPr>
        <w:rFonts w:ascii="Symbol" w:eastAsiaTheme="minorHAnsi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8422E"/>
    <w:multiLevelType w:val="hybridMultilevel"/>
    <w:tmpl w:val="5EB26A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D515D0"/>
    <w:multiLevelType w:val="hybridMultilevel"/>
    <w:tmpl w:val="F7728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563677"/>
    <w:multiLevelType w:val="hybridMultilevel"/>
    <w:tmpl w:val="F800E20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 Neue W23 for SKY Reg" w:hAnsi="Helvetica Neue W23 for SKY Reg" w:cs="Helvetica Neue W23 for SKY Reg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254132"/>
    <w:multiLevelType w:val="hybridMultilevel"/>
    <w:tmpl w:val="088C339C"/>
    <w:lvl w:ilvl="0" w:tplc="484C079E">
      <w:start w:val="1"/>
      <w:numFmt w:val="bullet"/>
      <w:lvlText w:val=""/>
      <w:lvlJc w:val="left"/>
      <w:pPr>
        <w:ind w:left="-20" w:firstLine="2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7153FA"/>
    <w:multiLevelType w:val="hybridMultilevel"/>
    <w:tmpl w:val="DA54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2A1F08"/>
    <w:multiLevelType w:val="hybridMultilevel"/>
    <w:tmpl w:val="F800E20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 Neue W23 for SKY Reg" w:hAnsi="Helvetica Neue W23 for SKY Reg" w:cs="Helvetica Neue W23 for SKY Reg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846D01"/>
    <w:multiLevelType w:val="hybridMultilevel"/>
    <w:tmpl w:val="8A46379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BA1506"/>
    <w:multiLevelType w:val="hybridMultilevel"/>
    <w:tmpl w:val="B68C9A2E"/>
    <w:lvl w:ilvl="0" w:tplc="76CC0152">
      <w:start w:val="1"/>
      <w:numFmt w:val="bullet"/>
      <w:lvlText w:val=""/>
      <w:lvlJc w:val="left"/>
      <w:pPr>
        <w:ind w:left="-20" w:firstLine="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C773AA"/>
    <w:multiLevelType w:val="hybridMultilevel"/>
    <w:tmpl w:val="254C570A"/>
    <w:lvl w:ilvl="0" w:tplc="D5C6C250">
      <w:start w:val="1"/>
      <w:numFmt w:val="decimal"/>
      <w:lvlText w:val="%1-"/>
      <w:lvlJc w:val="left"/>
      <w:pPr>
        <w:ind w:left="1080" w:hanging="720"/>
      </w:pPr>
      <w:rPr>
        <w:rFonts w:cs="Traditional Arabic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A076B"/>
    <w:multiLevelType w:val="hybridMultilevel"/>
    <w:tmpl w:val="9C086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24CF9"/>
    <w:multiLevelType w:val="hybridMultilevel"/>
    <w:tmpl w:val="7B96CBB4"/>
    <w:lvl w:ilvl="0" w:tplc="3BA232FC">
      <w:numFmt w:val="bullet"/>
      <w:lvlText w:val=""/>
      <w:lvlJc w:val="left"/>
      <w:pPr>
        <w:ind w:left="720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63405"/>
    <w:multiLevelType w:val="hybridMultilevel"/>
    <w:tmpl w:val="5BFC3210"/>
    <w:lvl w:ilvl="0" w:tplc="D57818E0">
      <w:start w:val="1"/>
      <w:numFmt w:val="bullet"/>
      <w:lvlText w:val="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06EBA"/>
    <w:multiLevelType w:val="hybridMultilevel"/>
    <w:tmpl w:val="69647DB6"/>
    <w:lvl w:ilvl="0" w:tplc="30F0CFB8">
      <w:start w:val="1"/>
      <w:numFmt w:val="decimal"/>
      <w:lvlText w:val="%1."/>
      <w:lvlJc w:val="left"/>
      <w:pPr>
        <w:ind w:left="360" w:hanging="360"/>
      </w:pPr>
      <w:rPr>
        <w:rFonts w:ascii="Helvetica Neue W23 for SKY Reg" w:hAnsi="Helvetica Neue W23 for SKY Reg" w:cs="Helvetica Neue W23 for SKY Reg" w:hint="default"/>
        <w:sz w:val="22"/>
        <w:szCs w:val="22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84099B"/>
    <w:multiLevelType w:val="hybridMultilevel"/>
    <w:tmpl w:val="8A8A43B2"/>
    <w:lvl w:ilvl="0" w:tplc="604E1960">
      <w:start w:val="1"/>
      <w:numFmt w:val="bullet"/>
      <w:lvlText w:val=""/>
      <w:lvlJc w:val="left"/>
      <w:pPr>
        <w:ind w:left="0" w:firstLine="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66022"/>
    <w:multiLevelType w:val="hybridMultilevel"/>
    <w:tmpl w:val="A9E6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506457"/>
    <w:multiLevelType w:val="hybridMultilevel"/>
    <w:tmpl w:val="F800E204"/>
    <w:lvl w:ilvl="0" w:tplc="50E24270">
      <w:start w:val="1"/>
      <w:numFmt w:val="decimal"/>
      <w:lvlText w:val="%1."/>
      <w:lvlJc w:val="left"/>
      <w:pPr>
        <w:ind w:left="360" w:hanging="360"/>
      </w:pPr>
      <w:rPr>
        <w:rFonts w:ascii="Helvetica Neue W23 for SKY Reg" w:hAnsi="Helvetica Neue W23 for SKY Reg" w:cs="Helvetica Neue W23 for SKY Reg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FB2446B"/>
    <w:multiLevelType w:val="hybridMultilevel"/>
    <w:tmpl w:val="8C02AE70"/>
    <w:lvl w:ilvl="0" w:tplc="3BA232FC">
      <w:numFmt w:val="bullet"/>
      <w:lvlText w:val=""/>
      <w:lvlJc w:val="left"/>
      <w:pPr>
        <w:ind w:left="785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700A768F"/>
    <w:multiLevelType w:val="hybridMultilevel"/>
    <w:tmpl w:val="3D020A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21AFC"/>
    <w:multiLevelType w:val="hybridMultilevel"/>
    <w:tmpl w:val="2CD089D4"/>
    <w:lvl w:ilvl="0" w:tplc="98F8DC8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A2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12738"/>
    <w:multiLevelType w:val="hybridMultilevel"/>
    <w:tmpl w:val="74623D46"/>
    <w:lvl w:ilvl="0" w:tplc="3BA232FC">
      <w:numFmt w:val="bullet"/>
      <w:lvlText w:val=""/>
      <w:lvlJc w:val="left"/>
      <w:pPr>
        <w:ind w:left="720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46A05"/>
    <w:multiLevelType w:val="hybridMultilevel"/>
    <w:tmpl w:val="D254614A"/>
    <w:lvl w:ilvl="0" w:tplc="3BA232FC">
      <w:numFmt w:val="bullet"/>
      <w:lvlText w:val=""/>
      <w:lvlJc w:val="left"/>
      <w:pPr>
        <w:ind w:left="360" w:hanging="360"/>
      </w:pPr>
      <w:rPr>
        <w:rFonts w:ascii="Wingdings 2" w:eastAsiaTheme="minorEastAsia" w:hAnsi="Wingdings 2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636916">
    <w:abstractNumId w:val="15"/>
  </w:num>
  <w:num w:numId="2" w16cid:durableId="1014261771">
    <w:abstractNumId w:val="24"/>
  </w:num>
  <w:num w:numId="3" w16cid:durableId="908266454">
    <w:abstractNumId w:val="1"/>
  </w:num>
  <w:num w:numId="4" w16cid:durableId="243613802">
    <w:abstractNumId w:val="26"/>
  </w:num>
  <w:num w:numId="5" w16cid:durableId="488400635">
    <w:abstractNumId w:val="27"/>
  </w:num>
  <w:num w:numId="6" w16cid:durableId="325206091">
    <w:abstractNumId w:val="17"/>
  </w:num>
  <w:num w:numId="7" w16cid:durableId="626395385">
    <w:abstractNumId w:val="6"/>
  </w:num>
  <w:num w:numId="8" w16cid:durableId="1711609002">
    <w:abstractNumId w:val="3"/>
  </w:num>
  <w:num w:numId="9" w16cid:durableId="757754383">
    <w:abstractNumId w:val="4"/>
  </w:num>
  <w:num w:numId="10" w16cid:durableId="1177112982">
    <w:abstractNumId w:val="2"/>
  </w:num>
  <w:num w:numId="11" w16cid:durableId="984240929">
    <w:abstractNumId w:val="16"/>
  </w:num>
  <w:num w:numId="12" w16cid:durableId="1061637166">
    <w:abstractNumId w:val="11"/>
  </w:num>
  <w:num w:numId="13" w16cid:durableId="1017923293">
    <w:abstractNumId w:val="8"/>
  </w:num>
  <w:num w:numId="14" w16cid:durableId="359015121">
    <w:abstractNumId w:val="13"/>
  </w:num>
  <w:num w:numId="15" w16cid:durableId="369691851">
    <w:abstractNumId w:val="23"/>
  </w:num>
  <w:num w:numId="16" w16cid:durableId="1873105491">
    <w:abstractNumId w:val="0"/>
  </w:num>
  <w:num w:numId="17" w16cid:durableId="2030594283">
    <w:abstractNumId w:val="18"/>
  </w:num>
  <w:num w:numId="18" w16cid:durableId="340744943">
    <w:abstractNumId w:val="14"/>
  </w:num>
  <w:num w:numId="19" w16cid:durableId="1926986037">
    <w:abstractNumId w:val="7"/>
  </w:num>
  <w:num w:numId="20" w16cid:durableId="1776711860">
    <w:abstractNumId w:val="21"/>
  </w:num>
  <w:num w:numId="21" w16cid:durableId="41878282">
    <w:abstractNumId w:val="10"/>
  </w:num>
  <w:num w:numId="22" w16cid:durableId="1276867957">
    <w:abstractNumId w:val="20"/>
  </w:num>
  <w:num w:numId="23" w16cid:durableId="1669089502">
    <w:abstractNumId w:val="25"/>
  </w:num>
  <w:num w:numId="24" w16cid:durableId="1848061303">
    <w:abstractNumId w:val="22"/>
  </w:num>
  <w:num w:numId="25" w16cid:durableId="1074010617">
    <w:abstractNumId w:val="9"/>
  </w:num>
  <w:num w:numId="26" w16cid:durableId="627854188">
    <w:abstractNumId w:val="12"/>
  </w:num>
  <w:num w:numId="27" w16cid:durableId="511574569">
    <w:abstractNumId w:val="19"/>
  </w:num>
  <w:num w:numId="28" w16cid:durableId="21905335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E"/>
    <w:rsid w:val="000036A0"/>
    <w:rsid w:val="000056A2"/>
    <w:rsid w:val="00007FD1"/>
    <w:rsid w:val="00011E1A"/>
    <w:rsid w:val="00012D7B"/>
    <w:rsid w:val="00016BEB"/>
    <w:rsid w:val="00022B77"/>
    <w:rsid w:val="00035B88"/>
    <w:rsid w:val="00037B8A"/>
    <w:rsid w:val="00053A24"/>
    <w:rsid w:val="0005543E"/>
    <w:rsid w:val="0006695D"/>
    <w:rsid w:val="00086487"/>
    <w:rsid w:val="00092300"/>
    <w:rsid w:val="0009236D"/>
    <w:rsid w:val="000A6628"/>
    <w:rsid w:val="000B0563"/>
    <w:rsid w:val="000B6313"/>
    <w:rsid w:val="000C1E32"/>
    <w:rsid w:val="000C3D11"/>
    <w:rsid w:val="000D417B"/>
    <w:rsid w:val="000D7FAB"/>
    <w:rsid w:val="000E3192"/>
    <w:rsid w:val="000F14E3"/>
    <w:rsid w:val="000F3035"/>
    <w:rsid w:val="000F3DA5"/>
    <w:rsid w:val="001069F4"/>
    <w:rsid w:val="00116D0D"/>
    <w:rsid w:val="00117261"/>
    <w:rsid w:val="00120158"/>
    <w:rsid w:val="0012584D"/>
    <w:rsid w:val="00125997"/>
    <w:rsid w:val="00132F20"/>
    <w:rsid w:val="001418D2"/>
    <w:rsid w:val="00141DF2"/>
    <w:rsid w:val="00144993"/>
    <w:rsid w:val="001509A5"/>
    <w:rsid w:val="00161A3B"/>
    <w:rsid w:val="001678DB"/>
    <w:rsid w:val="001705B5"/>
    <w:rsid w:val="00171278"/>
    <w:rsid w:val="00173672"/>
    <w:rsid w:val="00181080"/>
    <w:rsid w:val="0018115C"/>
    <w:rsid w:val="00183D26"/>
    <w:rsid w:val="001840D3"/>
    <w:rsid w:val="001857E8"/>
    <w:rsid w:val="001911A7"/>
    <w:rsid w:val="001A4EC9"/>
    <w:rsid w:val="001B2A4D"/>
    <w:rsid w:val="001B610E"/>
    <w:rsid w:val="001C4D7D"/>
    <w:rsid w:val="001C7C09"/>
    <w:rsid w:val="001E0BAD"/>
    <w:rsid w:val="001E2189"/>
    <w:rsid w:val="001E40D0"/>
    <w:rsid w:val="001E4A64"/>
    <w:rsid w:val="001F37E0"/>
    <w:rsid w:val="00201FC7"/>
    <w:rsid w:val="00202E17"/>
    <w:rsid w:val="00203955"/>
    <w:rsid w:val="002045D9"/>
    <w:rsid w:val="002066B5"/>
    <w:rsid w:val="00210957"/>
    <w:rsid w:val="00224585"/>
    <w:rsid w:val="002412B3"/>
    <w:rsid w:val="00250078"/>
    <w:rsid w:val="0025422A"/>
    <w:rsid w:val="0025689A"/>
    <w:rsid w:val="00260E2F"/>
    <w:rsid w:val="00265BBB"/>
    <w:rsid w:val="00271C20"/>
    <w:rsid w:val="00280EF6"/>
    <w:rsid w:val="00280F15"/>
    <w:rsid w:val="00283E9B"/>
    <w:rsid w:val="00285D01"/>
    <w:rsid w:val="002A2B04"/>
    <w:rsid w:val="002B321A"/>
    <w:rsid w:val="002C6142"/>
    <w:rsid w:val="002D6300"/>
    <w:rsid w:val="002E306C"/>
    <w:rsid w:val="002E5459"/>
    <w:rsid w:val="002E61DE"/>
    <w:rsid w:val="0030475A"/>
    <w:rsid w:val="003066E5"/>
    <w:rsid w:val="00316762"/>
    <w:rsid w:val="00352E3E"/>
    <w:rsid w:val="00365C29"/>
    <w:rsid w:val="00365F61"/>
    <w:rsid w:val="003678C5"/>
    <w:rsid w:val="003A60AD"/>
    <w:rsid w:val="003A7A89"/>
    <w:rsid w:val="003B41F5"/>
    <w:rsid w:val="003B4F5B"/>
    <w:rsid w:val="003B74A5"/>
    <w:rsid w:val="003D64B6"/>
    <w:rsid w:val="003E219C"/>
    <w:rsid w:val="003E4C6F"/>
    <w:rsid w:val="0040119D"/>
    <w:rsid w:val="00401FBB"/>
    <w:rsid w:val="004020D5"/>
    <w:rsid w:val="0040632B"/>
    <w:rsid w:val="004204B5"/>
    <w:rsid w:val="0042477A"/>
    <w:rsid w:val="00433495"/>
    <w:rsid w:val="0043554C"/>
    <w:rsid w:val="00441583"/>
    <w:rsid w:val="00445A96"/>
    <w:rsid w:val="00454D58"/>
    <w:rsid w:val="00455043"/>
    <w:rsid w:val="00461186"/>
    <w:rsid w:val="0046391B"/>
    <w:rsid w:val="00481184"/>
    <w:rsid w:val="004811B9"/>
    <w:rsid w:val="00483C68"/>
    <w:rsid w:val="00495B31"/>
    <w:rsid w:val="004A502C"/>
    <w:rsid w:val="004C6F8F"/>
    <w:rsid w:val="004E184D"/>
    <w:rsid w:val="004F22EB"/>
    <w:rsid w:val="004F37BC"/>
    <w:rsid w:val="004F64D0"/>
    <w:rsid w:val="0050181A"/>
    <w:rsid w:val="00502894"/>
    <w:rsid w:val="00512D9A"/>
    <w:rsid w:val="005154A3"/>
    <w:rsid w:val="00516A10"/>
    <w:rsid w:val="00522331"/>
    <w:rsid w:val="00522736"/>
    <w:rsid w:val="00524CF4"/>
    <w:rsid w:val="00537A05"/>
    <w:rsid w:val="00540C6F"/>
    <w:rsid w:val="0055391D"/>
    <w:rsid w:val="0057242C"/>
    <w:rsid w:val="00581EAB"/>
    <w:rsid w:val="00582EF9"/>
    <w:rsid w:val="0059008B"/>
    <w:rsid w:val="00591F55"/>
    <w:rsid w:val="0059296F"/>
    <w:rsid w:val="005932A5"/>
    <w:rsid w:val="00593E42"/>
    <w:rsid w:val="00594AB3"/>
    <w:rsid w:val="00596FB8"/>
    <w:rsid w:val="005A05AD"/>
    <w:rsid w:val="005A2D3D"/>
    <w:rsid w:val="005A3B2C"/>
    <w:rsid w:val="005B673A"/>
    <w:rsid w:val="005B6DA4"/>
    <w:rsid w:val="005C1EC2"/>
    <w:rsid w:val="005C269A"/>
    <w:rsid w:val="005C494F"/>
    <w:rsid w:val="005D4768"/>
    <w:rsid w:val="005D6B00"/>
    <w:rsid w:val="005E0607"/>
    <w:rsid w:val="00602DB7"/>
    <w:rsid w:val="00604BD3"/>
    <w:rsid w:val="006111AF"/>
    <w:rsid w:val="006233BB"/>
    <w:rsid w:val="006575D6"/>
    <w:rsid w:val="00657FE5"/>
    <w:rsid w:val="00660BED"/>
    <w:rsid w:val="00665F2C"/>
    <w:rsid w:val="00672CD9"/>
    <w:rsid w:val="0069354F"/>
    <w:rsid w:val="006D3ACB"/>
    <w:rsid w:val="006D5321"/>
    <w:rsid w:val="006D61ED"/>
    <w:rsid w:val="006D7871"/>
    <w:rsid w:val="006D7A21"/>
    <w:rsid w:val="006D7A4E"/>
    <w:rsid w:val="006F1A5B"/>
    <w:rsid w:val="006F32B2"/>
    <w:rsid w:val="006F5E0C"/>
    <w:rsid w:val="006F5EE3"/>
    <w:rsid w:val="007047EA"/>
    <w:rsid w:val="00711ECD"/>
    <w:rsid w:val="007138E5"/>
    <w:rsid w:val="0072553D"/>
    <w:rsid w:val="0072631C"/>
    <w:rsid w:val="00726EA8"/>
    <w:rsid w:val="0073673F"/>
    <w:rsid w:val="00743F83"/>
    <w:rsid w:val="00747AE6"/>
    <w:rsid w:val="007526A6"/>
    <w:rsid w:val="00760D96"/>
    <w:rsid w:val="0076306A"/>
    <w:rsid w:val="00775368"/>
    <w:rsid w:val="0078188F"/>
    <w:rsid w:val="00783D4C"/>
    <w:rsid w:val="0078602D"/>
    <w:rsid w:val="007A6640"/>
    <w:rsid w:val="007B121E"/>
    <w:rsid w:val="007B4563"/>
    <w:rsid w:val="007C4063"/>
    <w:rsid w:val="007E76D6"/>
    <w:rsid w:val="007F46B5"/>
    <w:rsid w:val="007F4DF6"/>
    <w:rsid w:val="00800F2A"/>
    <w:rsid w:val="00811218"/>
    <w:rsid w:val="00817B9A"/>
    <w:rsid w:val="00822600"/>
    <w:rsid w:val="00823AF4"/>
    <w:rsid w:val="00826984"/>
    <w:rsid w:val="00826A42"/>
    <w:rsid w:val="008320B7"/>
    <w:rsid w:val="008407D3"/>
    <w:rsid w:val="00857DB8"/>
    <w:rsid w:val="00860C55"/>
    <w:rsid w:val="00860E16"/>
    <w:rsid w:val="00871506"/>
    <w:rsid w:val="00872248"/>
    <w:rsid w:val="00874420"/>
    <w:rsid w:val="008803CF"/>
    <w:rsid w:val="0088336E"/>
    <w:rsid w:val="00883625"/>
    <w:rsid w:val="008B1BD5"/>
    <w:rsid w:val="008B2CAF"/>
    <w:rsid w:val="008B70B3"/>
    <w:rsid w:val="008C7076"/>
    <w:rsid w:val="008D0B37"/>
    <w:rsid w:val="008D25FB"/>
    <w:rsid w:val="008E15FD"/>
    <w:rsid w:val="008E3B20"/>
    <w:rsid w:val="008F0408"/>
    <w:rsid w:val="008F3CFC"/>
    <w:rsid w:val="00903CB0"/>
    <w:rsid w:val="00903FD7"/>
    <w:rsid w:val="009049D0"/>
    <w:rsid w:val="009129D9"/>
    <w:rsid w:val="00917CEE"/>
    <w:rsid w:val="009355EA"/>
    <w:rsid w:val="00936367"/>
    <w:rsid w:val="009543CE"/>
    <w:rsid w:val="00954CB5"/>
    <w:rsid w:val="0096408A"/>
    <w:rsid w:val="00964D24"/>
    <w:rsid w:val="00984EBC"/>
    <w:rsid w:val="00986C2A"/>
    <w:rsid w:val="009A4BB6"/>
    <w:rsid w:val="009C32DF"/>
    <w:rsid w:val="009C3FE2"/>
    <w:rsid w:val="009E4415"/>
    <w:rsid w:val="009E6FE1"/>
    <w:rsid w:val="009F4F49"/>
    <w:rsid w:val="00A12374"/>
    <w:rsid w:val="00A3151D"/>
    <w:rsid w:val="00A40B2B"/>
    <w:rsid w:val="00A42762"/>
    <w:rsid w:val="00A51F75"/>
    <w:rsid w:val="00A66742"/>
    <w:rsid w:val="00A801D6"/>
    <w:rsid w:val="00A8292D"/>
    <w:rsid w:val="00A82FD9"/>
    <w:rsid w:val="00A83AAD"/>
    <w:rsid w:val="00A844FE"/>
    <w:rsid w:val="00A932C3"/>
    <w:rsid w:val="00AA022B"/>
    <w:rsid w:val="00AA56D4"/>
    <w:rsid w:val="00AA7B24"/>
    <w:rsid w:val="00AB3971"/>
    <w:rsid w:val="00AB6B65"/>
    <w:rsid w:val="00AB7102"/>
    <w:rsid w:val="00AD09CE"/>
    <w:rsid w:val="00AE2F32"/>
    <w:rsid w:val="00AE5BF8"/>
    <w:rsid w:val="00AF0D97"/>
    <w:rsid w:val="00AF55BF"/>
    <w:rsid w:val="00B02A56"/>
    <w:rsid w:val="00B0346B"/>
    <w:rsid w:val="00B1351A"/>
    <w:rsid w:val="00B14A35"/>
    <w:rsid w:val="00B209C8"/>
    <w:rsid w:val="00B21465"/>
    <w:rsid w:val="00B22855"/>
    <w:rsid w:val="00B26CD5"/>
    <w:rsid w:val="00B32568"/>
    <w:rsid w:val="00B42529"/>
    <w:rsid w:val="00B44EA2"/>
    <w:rsid w:val="00B4727A"/>
    <w:rsid w:val="00B5525C"/>
    <w:rsid w:val="00B65FCF"/>
    <w:rsid w:val="00B6763E"/>
    <w:rsid w:val="00B7315A"/>
    <w:rsid w:val="00B80FB0"/>
    <w:rsid w:val="00B9118C"/>
    <w:rsid w:val="00B975D0"/>
    <w:rsid w:val="00BB24D4"/>
    <w:rsid w:val="00BB5BB7"/>
    <w:rsid w:val="00BD5CA8"/>
    <w:rsid w:val="00BE1855"/>
    <w:rsid w:val="00BF4CE8"/>
    <w:rsid w:val="00BF70C2"/>
    <w:rsid w:val="00C032BB"/>
    <w:rsid w:val="00C15906"/>
    <w:rsid w:val="00C166F1"/>
    <w:rsid w:val="00C2028B"/>
    <w:rsid w:val="00C2317A"/>
    <w:rsid w:val="00C233BB"/>
    <w:rsid w:val="00C310A9"/>
    <w:rsid w:val="00C31F45"/>
    <w:rsid w:val="00C356DA"/>
    <w:rsid w:val="00C36D8C"/>
    <w:rsid w:val="00C40F72"/>
    <w:rsid w:val="00C40FA8"/>
    <w:rsid w:val="00C52364"/>
    <w:rsid w:val="00C53BA2"/>
    <w:rsid w:val="00C62E53"/>
    <w:rsid w:val="00CA28E0"/>
    <w:rsid w:val="00CA3E6E"/>
    <w:rsid w:val="00CA4D38"/>
    <w:rsid w:val="00CA798E"/>
    <w:rsid w:val="00CB7757"/>
    <w:rsid w:val="00CC31F3"/>
    <w:rsid w:val="00CC7B24"/>
    <w:rsid w:val="00CD00F0"/>
    <w:rsid w:val="00CD29E2"/>
    <w:rsid w:val="00CE179F"/>
    <w:rsid w:val="00CE562C"/>
    <w:rsid w:val="00D02897"/>
    <w:rsid w:val="00D045CE"/>
    <w:rsid w:val="00D0647E"/>
    <w:rsid w:val="00D11DB2"/>
    <w:rsid w:val="00D14BEE"/>
    <w:rsid w:val="00D2414F"/>
    <w:rsid w:val="00D321C3"/>
    <w:rsid w:val="00D41310"/>
    <w:rsid w:val="00D5276D"/>
    <w:rsid w:val="00D6573A"/>
    <w:rsid w:val="00D663EF"/>
    <w:rsid w:val="00D71355"/>
    <w:rsid w:val="00D815A1"/>
    <w:rsid w:val="00D87EB6"/>
    <w:rsid w:val="00DB7DDA"/>
    <w:rsid w:val="00DD5111"/>
    <w:rsid w:val="00DE006F"/>
    <w:rsid w:val="00DE6401"/>
    <w:rsid w:val="00DE7851"/>
    <w:rsid w:val="00DF2570"/>
    <w:rsid w:val="00DF61B9"/>
    <w:rsid w:val="00DF6AA6"/>
    <w:rsid w:val="00E16F5B"/>
    <w:rsid w:val="00E17F16"/>
    <w:rsid w:val="00E201DD"/>
    <w:rsid w:val="00E2679C"/>
    <w:rsid w:val="00E346F3"/>
    <w:rsid w:val="00E35644"/>
    <w:rsid w:val="00E406DE"/>
    <w:rsid w:val="00E47929"/>
    <w:rsid w:val="00E5341A"/>
    <w:rsid w:val="00E54C9A"/>
    <w:rsid w:val="00E573E5"/>
    <w:rsid w:val="00E62B78"/>
    <w:rsid w:val="00EA3D9E"/>
    <w:rsid w:val="00EA455E"/>
    <w:rsid w:val="00EA52FF"/>
    <w:rsid w:val="00EA6DAF"/>
    <w:rsid w:val="00EB3A38"/>
    <w:rsid w:val="00EC03E0"/>
    <w:rsid w:val="00EC1367"/>
    <w:rsid w:val="00ED2C26"/>
    <w:rsid w:val="00ED2DAE"/>
    <w:rsid w:val="00ED3999"/>
    <w:rsid w:val="00EE13A7"/>
    <w:rsid w:val="00EE26FF"/>
    <w:rsid w:val="00EE5F93"/>
    <w:rsid w:val="00EE65B2"/>
    <w:rsid w:val="00F015F1"/>
    <w:rsid w:val="00F04A99"/>
    <w:rsid w:val="00F0687E"/>
    <w:rsid w:val="00F12254"/>
    <w:rsid w:val="00F2202B"/>
    <w:rsid w:val="00F33BF1"/>
    <w:rsid w:val="00F40FE9"/>
    <w:rsid w:val="00F417EA"/>
    <w:rsid w:val="00F41D2F"/>
    <w:rsid w:val="00F42803"/>
    <w:rsid w:val="00F47C69"/>
    <w:rsid w:val="00F52131"/>
    <w:rsid w:val="00F6359A"/>
    <w:rsid w:val="00F66218"/>
    <w:rsid w:val="00F7710A"/>
    <w:rsid w:val="00F823A3"/>
    <w:rsid w:val="00F87AE8"/>
    <w:rsid w:val="00F97D3E"/>
    <w:rsid w:val="00FA1ED3"/>
    <w:rsid w:val="00FB0EA7"/>
    <w:rsid w:val="00FB3D01"/>
    <w:rsid w:val="00FC3A99"/>
    <w:rsid w:val="00FC6285"/>
    <w:rsid w:val="00FD39CA"/>
    <w:rsid w:val="00FD4BDD"/>
    <w:rsid w:val="00FD5C36"/>
    <w:rsid w:val="00FD7450"/>
    <w:rsid w:val="00FE2BB1"/>
    <w:rsid w:val="00FE633D"/>
    <w:rsid w:val="00FF4DC7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1E02D7"/>
  <w15:docId w15:val="{C4578781-44CE-4AD3-A303-6F1CC405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7B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4D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F4DC7"/>
  </w:style>
  <w:style w:type="paragraph" w:styleId="a4">
    <w:name w:val="footer"/>
    <w:basedOn w:val="a"/>
    <w:link w:val="Char0"/>
    <w:uiPriority w:val="99"/>
    <w:unhideWhenUsed/>
    <w:rsid w:val="00FF4D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F4DC7"/>
  </w:style>
  <w:style w:type="paragraph" w:styleId="a5">
    <w:name w:val="Balloon Text"/>
    <w:basedOn w:val="a"/>
    <w:link w:val="Char1"/>
    <w:uiPriority w:val="99"/>
    <w:semiHidden/>
    <w:unhideWhenUsed/>
    <w:rsid w:val="00CA3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A3E6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932C3"/>
    <w:pPr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character" w:styleId="a8">
    <w:name w:val="annotation reference"/>
    <w:basedOn w:val="a0"/>
    <w:uiPriority w:val="99"/>
    <w:semiHidden/>
    <w:unhideWhenUsed/>
    <w:rsid w:val="00F417EA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F417EA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F417EA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F417EA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F417EA"/>
    <w:rPr>
      <w:b/>
      <w:bCs/>
      <w:sz w:val="20"/>
      <w:szCs w:val="20"/>
    </w:rPr>
  </w:style>
  <w:style w:type="table" w:customStyle="1" w:styleId="1">
    <w:name w:val="شبكة جدول1"/>
    <w:basedOn w:val="a1"/>
    <w:next w:val="a6"/>
    <w:uiPriority w:val="39"/>
    <w:rsid w:val="0072553D"/>
    <w:pPr>
      <w:spacing w:after="0" w:line="240" w:lineRule="auto"/>
    </w:pPr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">
    <w:name w:val="شبكة جدول2"/>
    <w:basedOn w:val="a1"/>
    <w:next w:val="a6"/>
    <w:uiPriority w:val="39"/>
    <w:rsid w:val="002E306C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Char4"/>
    <w:uiPriority w:val="10"/>
    <w:qFormat/>
    <w:rsid w:val="00602DB7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rtl/>
    </w:rPr>
  </w:style>
  <w:style w:type="character" w:customStyle="1" w:styleId="Char4">
    <w:name w:val="العنوان Char"/>
    <w:basedOn w:val="a0"/>
    <w:link w:val="ab"/>
    <w:uiPriority w:val="10"/>
    <w:rsid w:val="00602DB7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Char5"/>
    <w:uiPriority w:val="11"/>
    <w:qFormat/>
    <w:rsid w:val="00602DB7"/>
    <w:pPr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rtl/>
    </w:rPr>
  </w:style>
  <w:style w:type="character" w:customStyle="1" w:styleId="Char5">
    <w:name w:val="عنوان فرعي Char"/>
    <w:basedOn w:val="a0"/>
    <w:link w:val="ac"/>
    <w:uiPriority w:val="11"/>
    <w:rsid w:val="00602DB7"/>
    <w:rPr>
      <w:rFonts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89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608;&#1581;&#1583;&#1577;%20&#1575;&#1604;&#1578;&#1591;&#1608;&#1610;&#1585;\&#1602;&#1575;&#1604;&#1576;%20&#1585;&#1587;&#1605;&#1610;%20&#1576;&#1575;&#1604;&#1591;&#1608;&#1604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593C4-495C-432E-8DEA-283FE755C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D:\وحدة التطوير\قالب رسمي بالطول.dotx</Template>
  <TotalTime>159</TotalTime>
  <Pages>6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حنان الملحم</dc:creator>
  <cp:lastModifiedBy>خالد المخلفي</cp:lastModifiedBy>
  <cp:revision>7</cp:revision>
  <cp:lastPrinted>2024-10-14T20:11:00Z</cp:lastPrinted>
  <dcterms:created xsi:type="dcterms:W3CDTF">2024-10-14T17:35:00Z</dcterms:created>
  <dcterms:modified xsi:type="dcterms:W3CDTF">2026-07-18T09:33:00Z</dcterms:modified>
</cp:coreProperties>
</file>